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A81B1" w14:textId="77777777" w:rsidR="0084727F" w:rsidRDefault="0084727F" w:rsidP="00FF0A15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51CE2CB9" w14:textId="2F66B996" w:rsidR="007F7455" w:rsidRPr="001F4B94" w:rsidRDefault="009D2E46" w:rsidP="00FF0A15">
      <w:pPr>
        <w:jc w:val="center"/>
        <w:rPr>
          <w:rFonts w:ascii="Arial Nova Cond" w:hAnsi="Arial Nova Cond" w:cs="Arial"/>
          <w:b/>
          <w:sz w:val="22"/>
          <w:szCs w:val="22"/>
        </w:rPr>
      </w:pPr>
      <w:r w:rsidRPr="001F4B94">
        <w:rPr>
          <w:rFonts w:ascii="Arial Nova Cond" w:hAnsi="Arial Nova Cond" w:cs="Arial"/>
          <w:b/>
          <w:sz w:val="22"/>
          <w:szCs w:val="22"/>
        </w:rPr>
        <w:t>CONTRATO DE</w:t>
      </w:r>
      <w:r w:rsidR="00446F8E" w:rsidRPr="001F4B94">
        <w:rPr>
          <w:rFonts w:ascii="Arial Nova Cond" w:hAnsi="Arial Nova Cond" w:cs="Arial"/>
          <w:b/>
          <w:sz w:val="22"/>
          <w:szCs w:val="22"/>
        </w:rPr>
        <w:t xml:space="preserve"> PRESTAÇÃO DE SERVIÇOS </w:t>
      </w:r>
      <w:r w:rsidR="007F7455" w:rsidRPr="001F4B94">
        <w:rPr>
          <w:rFonts w:ascii="Arial Nova Cond" w:hAnsi="Arial Nova Cond" w:cs="Arial"/>
          <w:b/>
          <w:sz w:val="22"/>
          <w:szCs w:val="22"/>
        </w:rPr>
        <w:t>ADVOCATÍCIOS</w:t>
      </w:r>
    </w:p>
    <w:p w14:paraId="1D9282C9" w14:textId="77777777" w:rsidR="00FF0A15" w:rsidRPr="003F6BD0" w:rsidRDefault="00FF0A15" w:rsidP="00FF0A15">
      <w:pPr>
        <w:jc w:val="center"/>
        <w:rPr>
          <w:rFonts w:ascii="Arial Nova Cond" w:hAnsi="Arial Nova Cond" w:cs="Arial"/>
          <w:b/>
          <w:sz w:val="22"/>
          <w:szCs w:val="22"/>
          <w:u w:val="single"/>
        </w:rPr>
      </w:pPr>
    </w:p>
    <w:p w14:paraId="246A9F84" w14:textId="77777777" w:rsidR="009D2E46" w:rsidRDefault="009D2E46" w:rsidP="009D2E46">
      <w:pPr>
        <w:rPr>
          <w:rFonts w:ascii="Arial Nova Cond" w:hAnsi="Arial Nova Cond" w:cs="Arial"/>
          <w:b/>
          <w:sz w:val="22"/>
          <w:szCs w:val="22"/>
          <w:u w:val="single"/>
        </w:rPr>
      </w:pPr>
    </w:p>
    <w:p w14:paraId="2CDA159A" w14:textId="77777777" w:rsidR="006D635C" w:rsidRPr="003F6BD0" w:rsidRDefault="006D635C" w:rsidP="009D2E46">
      <w:pPr>
        <w:rPr>
          <w:rFonts w:ascii="Arial Nova Cond" w:hAnsi="Arial Nova Cond" w:cs="Arial"/>
          <w:b/>
          <w:sz w:val="22"/>
          <w:szCs w:val="22"/>
          <w:u w:val="single"/>
        </w:rPr>
      </w:pPr>
    </w:p>
    <w:p w14:paraId="06BAF0C5" w14:textId="77777777" w:rsidR="0084727F" w:rsidRPr="003F6BD0" w:rsidRDefault="0084727F" w:rsidP="009D2E46">
      <w:pPr>
        <w:rPr>
          <w:rFonts w:ascii="Arial Nova Cond" w:hAnsi="Arial Nova Cond" w:cs="Arial"/>
          <w:b/>
          <w:sz w:val="22"/>
          <w:szCs w:val="22"/>
          <w:u w:val="single"/>
        </w:rPr>
      </w:pPr>
    </w:p>
    <w:p w14:paraId="6A0F3455" w14:textId="74A7656D" w:rsidR="00A72601" w:rsidRPr="00A92881" w:rsidRDefault="00A72601" w:rsidP="00AF6322">
      <w:pPr>
        <w:shd w:val="clear" w:color="auto" w:fill="FFFFFF"/>
        <w:spacing w:line="299" w:lineRule="atLeast"/>
        <w:jc w:val="both"/>
        <w:textAlignment w:val="baseline"/>
        <w:rPr>
          <w:rFonts w:ascii="Arial Nova Cond" w:hAnsi="Arial Nova Cond" w:cs="Arial"/>
          <w:sz w:val="22"/>
          <w:szCs w:val="22"/>
          <w:bdr w:val="none" w:sz="0" w:space="0" w:color="auto" w:frame="1"/>
        </w:rPr>
      </w:pPr>
      <w:r w:rsidRPr="00A92881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Pelo presente instrumento</w:t>
      </w:r>
      <w:r w:rsidR="000D692B" w:rsidRPr="00A92881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 xml:space="preserve"> </w:t>
      </w:r>
      <w:r w:rsidRPr="00A92881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 xml:space="preserve">de prestação de serviços advocatícios, </w:t>
      </w:r>
      <w:r w:rsidR="00EF547D" w:rsidRPr="00A92881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de um lado,</w:t>
      </w:r>
      <w:r w:rsidR="002A4D43" w:rsidRPr="00A92881">
        <w:rPr>
          <w:rFonts w:ascii="Arial Nova Cond" w:hAnsi="Arial Nova Cond" w:cs="Arial"/>
          <w:color w:val="000000"/>
          <w:sz w:val="22"/>
          <w:szCs w:val="22"/>
        </w:rPr>
        <w:t xml:space="preserve"> </w:t>
      </w:r>
      <w:r w:rsidR="00A92881" w:rsidRPr="00174C01">
        <w:rPr>
          <w:rFonts w:ascii="Arial Nova Cond" w:hAnsi="Arial Nova Cond" w:cs="Arial"/>
          <w:b/>
          <w:color w:val="FF0000"/>
          <w:sz w:val="22"/>
          <w:szCs w:val="22"/>
        </w:rPr>
        <w:t>GABRIEL NINOMIYA CORREA</w:t>
      </w:r>
      <w:r w:rsidRPr="00A92881">
        <w:rPr>
          <w:rFonts w:ascii="Arial Nova Cond" w:hAnsi="Arial Nova Cond" w:cs="Arial"/>
          <w:sz w:val="22"/>
          <w:szCs w:val="22"/>
          <w:bdr w:val="none" w:sz="0" w:space="0" w:color="auto" w:frame="1"/>
        </w:rPr>
        <w:t xml:space="preserve">, </w:t>
      </w:r>
      <w:r w:rsidR="00AF6322" w:rsidRPr="00174C01">
        <w:rPr>
          <w:rFonts w:ascii="Arial Nova Cond" w:hAnsi="Arial Nova Cond" w:cs="Arial"/>
          <w:color w:val="FF0000"/>
          <w:sz w:val="22"/>
          <w:szCs w:val="22"/>
          <w:bdr w:val="none" w:sz="0" w:space="0" w:color="auto" w:frame="1"/>
        </w:rPr>
        <w:t>brasileir</w:t>
      </w:r>
      <w:r w:rsidR="00D16432" w:rsidRPr="00174C01">
        <w:rPr>
          <w:rFonts w:ascii="Arial Nova Cond" w:hAnsi="Arial Nova Cond" w:cs="Arial"/>
          <w:color w:val="FF0000"/>
          <w:sz w:val="22"/>
          <w:szCs w:val="22"/>
          <w:bdr w:val="none" w:sz="0" w:space="0" w:color="auto" w:frame="1"/>
        </w:rPr>
        <w:t>o</w:t>
      </w:r>
      <w:r w:rsidR="00831777" w:rsidRPr="00174C01">
        <w:rPr>
          <w:rFonts w:ascii="Arial Nova Cond" w:hAnsi="Arial Nova Cond" w:cs="Arial"/>
          <w:color w:val="FF0000"/>
          <w:sz w:val="22"/>
          <w:szCs w:val="22"/>
          <w:bdr w:val="none" w:sz="0" w:space="0" w:color="auto" w:frame="1"/>
        </w:rPr>
        <w:t>(a)</w:t>
      </w:r>
      <w:r w:rsidRPr="00A92881">
        <w:rPr>
          <w:rFonts w:ascii="Arial Nova Cond" w:hAnsi="Arial Nova Cond" w:cs="Arial"/>
          <w:sz w:val="22"/>
          <w:szCs w:val="22"/>
          <w:bdr w:val="none" w:sz="0" w:space="0" w:color="auto" w:frame="1"/>
        </w:rPr>
        <w:t xml:space="preserve">, </w:t>
      </w:r>
      <w:r w:rsidR="003C28F7" w:rsidRPr="00174C01">
        <w:rPr>
          <w:rFonts w:ascii="Arial Nova Cond" w:hAnsi="Arial Nova Cond" w:cs="Arial"/>
          <w:color w:val="FF0000"/>
          <w:sz w:val="22"/>
          <w:szCs w:val="22"/>
          <w:bdr w:val="none" w:sz="0" w:space="0" w:color="auto" w:frame="1"/>
        </w:rPr>
        <w:t>solteiro(a)</w:t>
      </w:r>
      <w:r w:rsidRPr="00A92881">
        <w:rPr>
          <w:rFonts w:ascii="Arial Nova Cond" w:hAnsi="Arial Nova Cond" w:cs="Arial"/>
          <w:sz w:val="22"/>
          <w:szCs w:val="22"/>
          <w:bdr w:val="none" w:sz="0" w:space="0" w:color="auto" w:frame="1"/>
        </w:rPr>
        <w:t>,</w:t>
      </w:r>
      <w:r w:rsidR="00001BE8" w:rsidRPr="00A92881">
        <w:rPr>
          <w:rFonts w:ascii="Arial Nova Cond" w:hAnsi="Arial Nova Cond" w:cs="Arial"/>
          <w:sz w:val="22"/>
          <w:szCs w:val="22"/>
          <w:bdr w:val="none" w:sz="0" w:space="0" w:color="auto" w:frame="1"/>
        </w:rPr>
        <w:t xml:space="preserve"> </w:t>
      </w:r>
      <w:r w:rsidR="00A92881" w:rsidRPr="00174C01">
        <w:rPr>
          <w:rFonts w:ascii="Arial Nova Cond" w:hAnsi="Arial Nova Cond" w:cs="Arial"/>
          <w:color w:val="FF0000"/>
          <w:sz w:val="22"/>
          <w:szCs w:val="22"/>
          <w:bdr w:val="none" w:sz="0" w:space="0" w:color="auto" w:frame="1"/>
        </w:rPr>
        <w:t>ajudante geral/entregador</w:t>
      </w:r>
      <w:r w:rsidR="00113014" w:rsidRPr="00A92881">
        <w:rPr>
          <w:rFonts w:ascii="Arial Nova Cond" w:hAnsi="Arial Nova Cond" w:cs="Arial"/>
          <w:sz w:val="22"/>
          <w:szCs w:val="22"/>
          <w:bdr w:val="none" w:sz="0" w:space="0" w:color="auto" w:frame="1"/>
        </w:rPr>
        <w:t>,</w:t>
      </w:r>
      <w:r w:rsidRPr="00A92881">
        <w:rPr>
          <w:rFonts w:ascii="Arial Nova Cond" w:hAnsi="Arial Nova Cond" w:cs="Arial"/>
          <w:sz w:val="22"/>
          <w:szCs w:val="22"/>
          <w:bdr w:val="none" w:sz="0" w:space="0" w:color="auto" w:frame="1"/>
        </w:rPr>
        <w:t> inscrito(a) no CPF sob o nº</w:t>
      </w:r>
      <w:r w:rsidR="004E755E" w:rsidRPr="00A92881">
        <w:rPr>
          <w:rFonts w:ascii="Arial Nova Cond" w:hAnsi="Arial Nova Cond" w:cs="Arial"/>
          <w:sz w:val="22"/>
          <w:szCs w:val="22"/>
          <w:bdr w:val="none" w:sz="0" w:space="0" w:color="auto" w:frame="1"/>
        </w:rPr>
        <w:t xml:space="preserve"> </w:t>
      </w:r>
      <w:r w:rsidR="00A92881" w:rsidRPr="00174C01">
        <w:rPr>
          <w:rFonts w:ascii="Arial Nova Cond" w:hAnsi="Arial Nova Cond" w:cs="Arial"/>
          <w:color w:val="FF0000"/>
          <w:sz w:val="22"/>
          <w:szCs w:val="22"/>
        </w:rPr>
        <w:t>476.492.748-96</w:t>
      </w:r>
      <w:r w:rsidRPr="00A92881">
        <w:rPr>
          <w:rFonts w:ascii="Arial Nova Cond" w:hAnsi="Arial Nova Cond" w:cs="Arial"/>
          <w:sz w:val="22"/>
          <w:szCs w:val="22"/>
          <w:bdr w:val="none" w:sz="0" w:space="0" w:color="auto" w:frame="1"/>
        </w:rPr>
        <w:t>,</w:t>
      </w:r>
      <w:r w:rsidR="00661086" w:rsidRPr="00A92881">
        <w:rPr>
          <w:rFonts w:ascii="Arial Nova Cond" w:hAnsi="Arial Nova Cond" w:cs="Arial"/>
          <w:sz w:val="22"/>
          <w:szCs w:val="22"/>
          <w:bdr w:val="none" w:sz="0" w:space="0" w:color="auto" w:frame="1"/>
        </w:rPr>
        <w:t xml:space="preserve"> </w:t>
      </w:r>
      <w:r w:rsidRPr="00A92881">
        <w:rPr>
          <w:rFonts w:ascii="Arial Nova Cond" w:hAnsi="Arial Nova Cond" w:cs="Arial"/>
          <w:sz w:val="22"/>
          <w:szCs w:val="22"/>
          <w:bdr w:val="none" w:sz="0" w:space="0" w:color="auto" w:frame="1"/>
        </w:rPr>
        <w:t>residente e domiciliado</w:t>
      </w:r>
      <w:r w:rsidR="00DD184F" w:rsidRPr="00A92881">
        <w:rPr>
          <w:rFonts w:ascii="Arial Nova Cond" w:hAnsi="Arial Nova Cond" w:cs="Arial"/>
          <w:sz w:val="22"/>
          <w:szCs w:val="22"/>
          <w:bdr w:val="none" w:sz="0" w:space="0" w:color="auto" w:frame="1"/>
        </w:rPr>
        <w:t xml:space="preserve"> </w:t>
      </w:r>
      <w:r w:rsidRPr="00A92881">
        <w:rPr>
          <w:rFonts w:ascii="Arial Nova Cond" w:hAnsi="Arial Nova Cond" w:cs="Arial"/>
          <w:sz w:val="22"/>
          <w:szCs w:val="22"/>
          <w:bdr w:val="none" w:sz="0" w:space="0" w:color="auto" w:frame="1"/>
        </w:rPr>
        <w:t>na</w:t>
      </w:r>
      <w:r w:rsidR="00C726C4" w:rsidRPr="00A92881">
        <w:rPr>
          <w:rFonts w:ascii="Arial Nova Cond" w:hAnsi="Arial Nova Cond" w:cs="Arial"/>
          <w:sz w:val="22"/>
          <w:szCs w:val="22"/>
          <w:bdr w:val="none" w:sz="0" w:space="0" w:color="auto" w:frame="1"/>
        </w:rPr>
        <w:t xml:space="preserve"> </w:t>
      </w:r>
      <w:r w:rsidR="00A92881" w:rsidRPr="00174C01">
        <w:rPr>
          <w:rFonts w:ascii="Arial Nova Cond" w:hAnsi="Arial Nova Cond" w:cs="Arial"/>
          <w:color w:val="FF0000"/>
          <w:sz w:val="22"/>
          <w:szCs w:val="22"/>
        </w:rPr>
        <w:t>Rua Paulo Vidigal Vicente de Azevedo, 235, Vila Siqueira, São Paulo - SP, CEP 02722-090</w:t>
      </w:r>
      <w:r w:rsidR="003C28F7" w:rsidRPr="00A92881">
        <w:rPr>
          <w:rFonts w:ascii="Arial Nova Cond" w:hAnsi="Arial Nova Cond" w:cs="Arial"/>
          <w:sz w:val="22"/>
          <w:szCs w:val="22"/>
        </w:rPr>
        <w:t xml:space="preserve">, </w:t>
      </w:r>
      <w:r w:rsidR="00A92881" w:rsidRPr="00A92881">
        <w:rPr>
          <w:rFonts w:ascii="Arial Nova Cond" w:hAnsi="Arial Nova Cond" w:cs="Arial"/>
          <w:sz w:val="22"/>
          <w:szCs w:val="22"/>
        </w:rPr>
        <w:t xml:space="preserve">com endereço eletrônico: </w:t>
      </w:r>
      <w:r w:rsidR="00A92881" w:rsidRPr="00174C01">
        <w:rPr>
          <w:rFonts w:ascii="Arial Nova Cond" w:hAnsi="Arial Nova Cond" w:cs="Arial"/>
          <w:color w:val="FF0000"/>
          <w:sz w:val="22"/>
          <w:szCs w:val="22"/>
        </w:rPr>
        <w:t>gc3148626@gmail.com</w:t>
      </w:r>
      <w:r w:rsidR="00C278C4" w:rsidRPr="00A92881">
        <w:rPr>
          <w:rFonts w:ascii="Arial Nova Cond" w:hAnsi="Arial Nova Cond" w:cs="Arial"/>
          <w:sz w:val="22"/>
          <w:szCs w:val="22"/>
        </w:rPr>
        <w:t xml:space="preserve">, </w:t>
      </w:r>
      <w:r w:rsidR="00EF547D" w:rsidRPr="00A92881">
        <w:rPr>
          <w:rFonts w:ascii="Arial Nova Cond" w:hAnsi="Arial Nova Cond" w:cs="Arial"/>
          <w:sz w:val="22"/>
          <w:szCs w:val="22"/>
        </w:rPr>
        <w:t>doravante denominado</w:t>
      </w:r>
      <w:r w:rsidR="00D82DEF" w:rsidRPr="00A92881">
        <w:rPr>
          <w:rFonts w:ascii="Arial Nova Cond" w:hAnsi="Arial Nova Cond" w:cs="Arial"/>
          <w:sz w:val="22"/>
          <w:szCs w:val="22"/>
        </w:rPr>
        <w:t>(a)</w:t>
      </w:r>
      <w:r w:rsidR="00EF547D" w:rsidRPr="00A92881">
        <w:rPr>
          <w:rFonts w:ascii="Arial Nova Cond" w:hAnsi="Arial Nova Cond" w:cs="Arial"/>
          <w:sz w:val="22"/>
          <w:szCs w:val="22"/>
        </w:rPr>
        <w:t xml:space="preserve"> de </w:t>
      </w:r>
      <w:r w:rsidR="00EF547D" w:rsidRPr="00A92881">
        <w:rPr>
          <w:rFonts w:ascii="Arial Nova Cond" w:hAnsi="Arial Nova Cond" w:cs="Arial"/>
          <w:b/>
          <w:bCs/>
          <w:sz w:val="22"/>
          <w:szCs w:val="22"/>
        </w:rPr>
        <w:t>CONTRATANTE</w:t>
      </w:r>
      <w:r w:rsidR="00D82DEF" w:rsidRPr="00A92881">
        <w:rPr>
          <w:rFonts w:ascii="Arial Nova Cond" w:hAnsi="Arial Nova Cond" w:cs="Arial"/>
          <w:b/>
          <w:bCs/>
          <w:sz w:val="22"/>
          <w:szCs w:val="22"/>
        </w:rPr>
        <w:t>;</w:t>
      </w:r>
    </w:p>
    <w:p w14:paraId="64579C95" w14:textId="77777777" w:rsidR="00A72601" w:rsidRPr="003F6BD0" w:rsidRDefault="00A72601" w:rsidP="00A72601">
      <w:pPr>
        <w:shd w:val="clear" w:color="auto" w:fill="FFFFFF"/>
        <w:spacing w:line="299" w:lineRule="atLeast"/>
        <w:jc w:val="both"/>
        <w:textAlignment w:val="baseline"/>
        <w:rPr>
          <w:rFonts w:ascii="Arial Nova Cond" w:hAnsi="Arial Nova Cond" w:cs="Arial"/>
          <w:color w:val="000000"/>
          <w:sz w:val="22"/>
          <w:szCs w:val="22"/>
        </w:rPr>
      </w:pPr>
      <w:r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 </w:t>
      </w:r>
    </w:p>
    <w:p w14:paraId="6FC3F5CA" w14:textId="3CF824BE" w:rsidR="008A06A3" w:rsidRPr="003F6BD0" w:rsidRDefault="00EF547D" w:rsidP="00AF6322">
      <w:pPr>
        <w:shd w:val="clear" w:color="auto" w:fill="FFFFFF"/>
        <w:spacing w:line="299" w:lineRule="atLeast"/>
        <w:jc w:val="both"/>
        <w:textAlignment w:val="baseline"/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</w:pPr>
      <w:r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E, d</w:t>
      </w:r>
      <w:r w:rsidR="00A72601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e outro lado,</w:t>
      </w:r>
      <w:r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 xml:space="preserve"> </w:t>
      </w:r>
      <w:r w:rsidR="00A72601" w:rsidRPr="003F6BD0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LUIZ CLAUDIO GUIMARÃES REHEM DE MATOS</w:t>
      </w:r>
      <w:r w:rsidR="00A72601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, brasileiro, advogado, inscrito na OAB/SP sob o nº 500.731</w:t>
      </w:r>
      <w:r w:rsidR="00D82DEF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 xml:space="preserve">, </w:t>
      </w:r>
      <w:r w:rsidR="00A72601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e</w:t>
      </w:r>
      <w:r w:rsidR="00A72601" w:rsidRPr="003F6BD0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 RAFAEL GARCIA PEREIRA, </w:t>
      </w:r>
      <w:r w:rsidR="00A72601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brasileiro, advogado</w:t>
      </w:r>
      <w:r w:rsidR="00460620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,</w:t>
      </w:r>
      <w:r w:rsidR="00A72601" w:rsidRPr="003F6BD0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 </w:t>
      </w:r>
      <w:r w:rsidR="00A72601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inscrito na OAB/SP sob o nº 500.843, com escritório</w:t>
      </w:r>
      <w:r w:rsidR="00D82DEF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 xml:space="preserve"> </w:t>
      </w:r>
      <w:r w:rsidR="00A72601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na Rua</w:t>
      </w:r>
      <w:r w:rsidR="00D82DEF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 xml:space="preserve"> </w:t>
      </w:r>
      <w:r w:rsidR="00693E8B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Cruzeiro</w:t>
      </w:r>
      <w:r w:rsidR="00C726C4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,</w:t>
      </w:r>
      <w:r w:rsidR="002A4D43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 xml:space="preserve"> </w:t>
      </w:r>
      <w:r w:rsidR="00A72601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Barra Funda, São Paulo</w:t>
      </w:r>
      <w:r w:rsidR="00C726C4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 xml:space="preserve"> </w:t>
      </w:r>
      <w:r w:rsidR="00A72601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–</w:t>
      </w:r>
      <w:r w:rsidR="00C726C4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 xml:space="preserve"> </w:t>
      </w:r>
      <w:r w:rsidR="00A72601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SP, CEP 01137-0</w:t>
      </w:r>
      <w:r w:rsidR="00693E8B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0</w:t>
      </w:r>
      <w:r w:rsidR="00A72601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 xml:space="preserve">0, e-mail: contato.guimaraesgarcia@gmail.com, </w:t>
      </w:r>
      <w:r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doravante denominados</w:t>
      </w:r>
      <w:r w:rsidR="00D82DEF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 xml:space="preserve"> </w:t>
      </w:r>
      <w:r w:rsidRPr="00EF547D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CONTRATADO</w:t>
      </w:r>
      <w:r w:rsidR="00D82DEF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S</w:t>
      </w:r>
      <w:r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 xml:space="preserve">, </w:t>
      </w:r>
      <w:r w:rsidR="008A06A3" w:rsidRPr="008A06A3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resolvem, de mútuo e comum acordo, celebrar o presente</w:t>
      </w:r>
      <w:r w:rsidR="008A06A3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 xml:space="preserve"> </w:t>
      </w:r>
      <w:r w:rsidR="008A06A3" w:rsidRPr="008A06A3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contrato</w:t>
      </w:r>
      <w:r w:rsidR="00D82DEF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 xml:space="preserve"> </w:t>
      </w:r>
      <w:r w:rsidR="008A06A3" w:rsidRPr="008A06A3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sob as seguintes cláusulas e condições:</w:t>
      </w:r>
    </w:p>
    <w:p w14:paraId="323A0605" w14:textId="77777777" w:rsidR="00D1735F" w:rsidRDefault="00D1735F" w:rsidP="00A72601">
      <w:pPr>
        <w:shd w:val="clear" w:color="auto" w:fill="FFFFFF"/>
        <w:spacing w:line="299" w:lineRule="atLeast"/>
        <w:jc w:val="both"/>
        <w:textAlignment w:val="baseline"/>
        <w:rPr>
          <w:rFonts w:ascii="Arial Nova Cond" w:hAnsi="Arial Nova Cond" w:cs="Arial"/>
          <w:color w:val="000000"/>
          <w:sz w:val="22"/>
          <w:szCs w:val="22"/>
        </w:rPr>
      </w:pPr>
    </w:p>
    <w:p w14:paraId="4D7C0375" w14:textId="77777777" w:rsidR="00EF547D" w:rsidRPr="003F6BD0" w:rsidRDefault="00EF547D" w:rsidP="00A72601">
      <w:pPr>
        <w:shd w:val="clear" w:color="auto" w:fill="FFFFFF"/>
        <w:spacing w:line="299" w:lineRule="atLeast"/>
        <w:jc w:val="both"/>
        <w:textAlignment w:val="baseline"/>
        <w:rPr>
          <w:rFonts w:ascii="Arial Nova Cond" w:hAnsi="Arial Nova Cond" w:cs="Arial"/>
          <w:color w:val="000000"/>
          <w:sz w:val="22"/>
          <w:szCs w:val="22"/>
        </w:rPr>
      </w:pPr>
    </w:p>
    <w:p w14:paraId="7615D30E" w14:textId="1037ABC6" w:rsidR="00A72601" w:rsidRPr="003F6BD0" w:rsidRDefault="00D82DEF" w:rsidP="00A72601">
      <w:pPr>
        <w:shd w:val="clear" w:color="auto" w:fill="FFFFFF"/>
        <w:spacing w:line="299" w:lineRule="atLeast"/>
        <w:jc w:val="both"/>
        <w:textAlignment w:val="baseline"/>
        <w:rPr>
          <w:rFonts w:ascii="Arial Nova Cond" w:hAnsi="Arial Nova Cond" w:cs="Arial"/>
          <w:color w:val="000000"/>
          <w:sz w:val="22"/>
          <w:szCs w:val="22"/>
        </w:rPr>
      </w:pPr>
      <w:r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CONSTITUIÇÃO DE MANDATO</w:t>
      </w:r>
    </w:p>
    <w:p w14:paraId="3E4ECA08" w14:textId="2A4FC656" w:rsidR="00A72601" w:rsidRPr="003F6BD0" w:rsidRDefault="00A72601" w:rsidP="00A72601">
      <w:pPr>
        <w:shd w:val="clear" w:color="auto" w:fill="FFFFFF"/>
        <w:spacing w:line="299" w:lineRule="atLeast"/>
        <w:jc w:val="both"/>
        <w:textAlignment w:val="baseline"/>
        <w:rPr>
          <w:rFonts w:ascii="Arial Nova Cond" w:hAnsi="Arial Nova Cond" w:cs="Arial"/>
          <w:color w:val="000000"/>
          <w:sz w:val="22"/>
          <w:szCs w:val="22"/>
        </w:rPr>
      </w:pPr>
    </w:p>
    <w:p w14:paraId="352233A3" w14:textId="50D8C33D" w:rsidR="007108DE" w:rsidRPr="007108DE" w:rsidRDefault="00EF547D" w:rsidP="007108DE">
      <w:pPr>
        <w:jc w:val="both"/>
        <w:rPr>
          <w:rFonts w:ascii="Arial Nova Cond" w:hAnsi="Arial Nova Cond" w:cs="Calibri"/>
          <w:color w:val="000000"/>
          <w:sz w:val="22"/>
          <w:szCs w:val="22"/>
        </w:rPr>
      </w:pPr>
      <w:r w:rsidRPr="00EF547D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 xml:space="preserve">Cláusula </w:t>
      </w:r>
      <w:r w:rsidR="00D1735F" w:rsidRPr="00EF547D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1</w:t>
      </w:r>
      <w:r w:rsidRPr="00EF547D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ª</w:t>
      </w:r>
      <w:r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 xml:space="preserve"> -</w:t>
      </w:r>
      <w:r w:rsidR="00CF1141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ab/>
      </w:r>
      <w:r w:rsidR="00A72601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O </w:t>
      </w:r>
      <w:r w:rsidR="00A72601" w:rsidRPr="003F6BD0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CONTRATADO</w:t>
      </w:r>
      <w:r w:rsidR="00A72601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, independente</w:t>
      </w:r>
      <w:r w:rsidR="00611F27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mente</w:t>
      </w:r>
      <w:r w:rsidR="00A72601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 xml:space="preserve"> de ordem ou nomeação, desde a assinatura </w:t>
      </w:r>
      <w:r w:rsidR="00611F27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 xml:space="preserve">do presente instrumento, </w:t>
      </w:r>
      <w:r w:rsidR="00A72601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fica constituído procurador</w:t>
      </w:r>
      <w:r w:rsidR="00693E8B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 xml:space="preserve"> </w:t>
      </w:r>
      <w:r w:rsidR="00A72601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d</w:t>
      </w:r>
      <w:r w:rsidR="000D692B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o</w:t>
      </w:r>
      <w:r w:rsidR="00A72601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 </w:t>
      </w:r>
      <w:r w:rsidR="00A72601" w:rsidRPr="003F6BD0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CONTRATANTE</w:t>
      </w:r>
      <w:r w:rsidR="00A72601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 para prestação de serviços</w:t>
      </w:r>
      <w:r w:rsidR="0030665C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 xml:space="preserve"> </w:t>
      </w:r>
      <w:r w:rsidR="00A72601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advoca</w:t>
      </w:r>
      <w:r w:rsidR="00611F27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tícios</w:t>
      </w:r>
      <w:r w:rsidR="00A72601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 xml:space="preserve">, </w:t>
      </w:r>
      <w:r w:rsidR="00611F27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consistentes no</w:t>
      </w:r>
      <w:r w:rsidR="001622F5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 xml:space="preserve"> </w:t>
      </w:r>
      <w:r w:rsidR="00A72601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acompanhamento processual</w:t>
      </w:r>
      <w:r w:rsidR="00611F27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 xml:space="preserve"> e na elaboração</w:t>
      </w:r>
      <w:r w:rsidR="00A72601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 xml:space="preserve"> </w:t>
      </w:r>
      <w:r w:rsidR="00611F27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d</w:t>
      </w:r>
      <w:r w:rsidR="00A72601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e petições, a fim de defender seus interesses na forma mais ampla possíve</w:t>
      </w:r>
      <w:r w:rsidR="00001BE8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l</w:t>
      </w:r>
      <w:r w:rsidR="00801948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 xml:space="preserve">, em especial nos autos do processo nº </w:t>
      </w:r>
      <w:r w:rsidR="00A92881" w:rsidRPr="00174C01">
        <w:rPr>
          <w:rFonts w:ascii="Arial Nova Cond" w:hAnsi="Arial Nova Cond" w:cs="Arial"/>
          <w:color w:val="FF0000"/>
          <w:sz w:val="22"/>
          <w:szCs w:val="22"/>
          <w:bdr w:val="none" w:sz="0" w:space="0" w:color="auto" w:frame="1"/>
        </w:rPr>
        <w:t>5004526-88.2025.8.24.0523</w:t>
      </w:r>
      <w:r w:rsidR="00A92881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.</w:t>
      </w:r>
    </w:p>
    <w:p w14:paraId="42A325F4" w14:textId="77777777" w:rsidR="00D1735F" w:rsidRPr="003F6BD0" w:rsidRDefault="00D1735F" w:rsidP="00A72601">
      <w:pPr>
        <w:shd w:val="clear" w:color="auto" w:fill="FFFFFF"/>
        <w:spacing w:line="299" w:lineRule="atLeast"/>
        <w:jc w:val="both"/>
        <w:textAlignment w:val="baseline"/>
        <w:rPr>
          <w:rFonts w:ascii="Arial Nova Cond" w:hAnsi="Arial Nova Cond" w:cs="Arial"/>
          <w:color w:val="000000"/>
          <w:sz w:val="22"/>
          <w:szCs w:val="22"/>
        </w:rPr>
      </w:pPr>
    </w:p>
    <w:p w14:paraId="23F5F14C" w14:textId="680469FE" w:rsidR="00A72601" w:rsidRPr="003F6BD0" w:rsidRDefault="00A72601" w:rsidP="00A72601">
      <w:pPr>
        <w:shd w:val="clear" w:color="auto" w:fill="FFFFFF"/>
        <w:spacing w:line="299" w:lineRule="atLeast"/>
        <w:jc w:val="both"/>
        <w:textAlignment w:val="baseline"/>
        <w:rPr>
          <w:rFonts w:ascii="Arial Nova Cond" w:hAnsi="Arial Nova Cond" w:cs="Arial"/>
          <w:color w:val="000000"/>
          <w:sz w:val="22"/>
          <w:szCs w:val="22"/>
        </w:rPr>
      </w:pPr>
      <w:r w:rsidRPr="003F6BD0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DOS HONORÁRIOS</w:t>
      </w:r>
      <w:r w:rsidR="00D82DEF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 xml:space="preserve"> CONTRATUAIS</w:t>
      </w:r>
      <w:r w:rsidRPr="003F6BD0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 xml:space="preserve"> E PAGAMENTOS</w:t>
      </w:r>
    </w:p>
    <w:p w14:paraId="2D36BF49" w14:textId="77777777" w:rsidR="00A72601" w:rsidRPr="003F6BD0" w:rsidRDefault="00A72601" w:rsidP="00A72601">
      <w:pPr>
        <w:shd w:val="clear" w:color="auto" w:fill="FFFFFF"/>
        <w:spacing w:line="299" w:lineRule="atLeast"/>
        <w:jc w:val="both"/>
        <w:textAlignment w:val="baseline"/>
        <w:rPr>
          <w:rFonts w:ascii="Arial Nova Cond" w:hAnsi="Arial Nova Cond" w:cs="Arial"/>
          <w:color w:val="000000"/>
          <w:sz w:val="22"/>
          <w:szCs w:val="22"/>
        </w:rPr>
      </w:pPr>
      <w:r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 </w:t>
      </w:r>
    </w:p>
    <w:p w14:paraId="285522B8" w14:textId="77A60E5A" w:rsidR="00A72601" w:rsidRPr="003F6BD0" w:rsidRDefault="00EF547D" w:rsidP="00D1735F">
      <w:pPr>
        <w:shd w:val="clear" w:color="auto" w:fill="FFFFFF"/>
        <w:spacing w:line="299" w:lineRule="atLeast"/>
        <w:jc w:val="both"/>
        <w:textAlignment w:val="baseline"/>
        <w:rPr>
          <w:rFonts w:ascii="Arial Nova Cond" w:hAnsi="Arial Nova Cond" w:cs="Arial"/>
          <w:color w:val="000000"/>
          <w:sz w:val="22"/>
          <w:szCs w:val="22"/>
        </w:rPr>
      </w:pPr>
      <w:r w:rsidRPr="00EF547D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 xml:space="preserve">Cláusula </w:t>
      </w:r>
      <w:r w:rsidR="00D1735F" w:rsidRPr="00EF547D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2</w:t>
      </w:r>
      <w:r w:rsidRPr="00EF547D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ª</w:t>
      </w:r>
      <w:r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 xml:space="preserve"> -</w:t>
      </w:r>
      <w:r w:rsidR="00D1735F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ab/>
      </w:r>
      <w:r w:rsidR="00A72601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O </w:t>
      </w:r>
      <w:r w:rsidR="00A72601" w:rsidRPr="003F6BD0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CONTRATANTE</w:t>
      </w:r>
      <w:r w:rsidR="00A72601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 pagará ao </w:t>
      </w:r>
      <w:r w:rsidR="00A72601" w:rsidRPr="003F6BD0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CONTRATADO</w:t>
      </w:r>
      <w:r w:rsidR="00611F27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,</w:t>
      </w:r>
      <w:r w:rsidR="00A72601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 a título de honorários advocatícios pelos serviços prestados</w:t>
      </w:r>
      <w:r w:rsidR="00611F27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,</w:t>
      </w:r>
      <w:r w:rsidR="00A72601"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 xml:space="preserve"> os seguintes valores:</w:t>
      </w:r>
    </w:p>
    <w:p w14:paraId="6521C675" w14:textId="77777777" w:rsidR="00A72601" w:rsidRPr="003F6BD0" w:rsidRDefault="00A72601" w:rsidP="00A72601">
      <w:pPr>
        <w:shd w:val="clear" w:color="auto" w:fill="FFFFFF"/>
        <w:spacing w:line="299" w:lineRule="atLeast"/>
        <w:jc w:val="both"/>
        <w:textAlignment w:val="baseline"/>
        <w:rPr>
          <w:rFonts w:ascii="Arial Nova Cond" w:hAnsi="Arial Nova Cond" w:cs="Arial"/>
          <w:color w:val="000000"/>
          <w:sz w:val="22"/>
          <w:szCs w:val="22"/>
        </w:rPr>
      </w:pPr>
      <w:r w:rsidRPr="003F6BD0">
        <w:rPr>
          <w:rFonts w:ascii="Arial Nova Cond" w:hAnsi="Arial Nova Cond" w:cs="Arial"/>
          <w:color w:val="000000"/>
          <w:sz w:val="22"/>
          <w:szCs w:val="22"/>
          <w:bdr w:val="none" w:sz="0" w:space="0" w:color="auto" w:frame="1"/>
        </w:rPr>
        <w:t> </w:t>
      </w:r>
    </w:p>
    <w:p w14:paraId="5BC759A2" w14:textId="0A8FF91F" w:rsidR="00A72601" w:rsidRPr="007A141C" w:rsidRDefault="00A72601" w:rsidP="007A141C">
      <w:pPr>
        <w:pStyle w:val="PargrafodaLista"/>
        <w:numPr>
          <w:ilvl w:val="0"/>
          <w:numId w:val="7"/>
        </w:numPr>
        <w:shd w:val="clear" w:color="auto" w:fill="FFFFFF"/>
        <w:spacing w:line="299" w:lineRule="atLeast"/>
        <w:jc w:val="both"/>
        <w:textAlignment w:val="baseline"/>
        <w:rPr>
          <w:rFonts w:ascii="Arial Nova Cond" w:hAnsi="Arial Nova Cond" w:cs="Arial"/>
          <w:color w:val="000000"/>
          <w:sz w:val="22"/>
          <w:szCs w:val="22"/>
        </w:rPr>
      </w:pPr>
      <w:r w:rsidRPr="003F6BD0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 xml:space="preserve">A importância de </w:t>
      </w:r>
      <w:r w:rsidRPr="00174C01">
        <w:rPr>
          <w:rFonts w:ascii="Arial Nova Cond" w:hAnsi="Arial Nova Cond" w:cs="Arial"/>
          <w:b/>
          <w:bCs/>
          <w:color w:val="FF0000"/>
          <w:sz w:val="22"/>
          <w:szCs w:val="22"/>
          <w:bdr w:val="none" w:sz="0" w:space="0" w:color="auto" w:frame="1"/>
        </w:rPr>
        <w:t>R$</w:t>
      </w:r>
      <w:r w:rsidR="00D16432" w:rsidRPr="00174C01">
        <w:rPr>
          <w:rFonts w:ascii="Arial Nova Cond" w:hAnsi="Arial Nova Cond" w:cs="Arial"/>
          <w:b/>
          <w:bCs/>
          <w:color w:val="FF0000"/>
          <w:sz w:val="22"/>
          <w:szCs w:val="22"/>
          <w:bdr w:val="none" w:sz="0" w:space="0" w:color="auto" w:frame="1"/>
        </w:rPr>
        <w:t xml:space="preserve"> </w:t>
      </w:r>
      <w:r w:rsidR="00A92881" w:rsidRPr="00174C01">
        <w:rPr>
          <w:rFonts w:ascii="Arial Nova Cond" w:hAnsi="Arial Nova Cond" w:cs="Arial"/>
          <w:b/>
          <w:bCs/>
          <w:color w:val="FF0000"/>
          <w:sz w:val="22"/>
          <w:szCs w:val="22"/>
          <w:bdr w:val="none" w:sz="0" w:space="0" w:color="auto" w:frame="1"/>
        </w:rPr>
        <w:t>10</w:t>
      </w:r>
      <w:r w:rsidR="00097C29" w:rsidRPr="00174C01">
        <w:rPr>
          <w:rFonts w:ascii="Arial Nova Cond" w:hAnsi="Arial Nova Cond" w:cs="Arial"/>
          <w:b/>
          <w:bCs/>
          <w:color w:val="FF0000"/>
          <w:sz w:val="22"/>
          <w:szCs w:val="22"/>
          <w:bdr w:val="none" w:sz="0" w:space="0" w:color="auto" w:frame="1"/>
        </w:rPr>
        <w:t>.0</w:t>
      </w:r>
      <w:r w:rsidR="00891A79" w:rsidRPr="00174C01">
        <w:rPr>
          <w:rFonts w:ascii="Arial Nova Cond" w:hAnsi="Arial Nova Cond" w:cs="Arial"/>
          <w:b/>
          <w:bCs/>
          <w:color w:val="FF0000"/>
          <w:sz w:val="22"/>
          <w:szCs w:val="22"/>
          <w:bdr w:val="none" w:sz="0" w:space="0" w:color="auto" w:frame="1"/>
        </w:rPr>
        <w:t>00,00</w:t>
      </w:r>
      <w:r w:rsidRPr="00174C01">
        <w:rPr>
          <w:rFonts w:ascii="Arial Nova Cond" w:hAnsi="Arial Nova Cond" w:cs="Arial"/>
          <w:b/>
          <w:bCs/>
          <w:color w:val="FF0000"/>
          <w:sz w:val="22"/>
          <w:szCs w:val="22"/>
          <w:bdr w:val="none" w:sz="0" w:space="0" w:color="auto" w:frame="1"/>
        </w:rPr>
        <w:t xml:space="preserve"> (</w:t>
      </w:r>
      <w:r w:rsidR="00A92881" w:rsidRPr="00174C01">
        <w:rPr>
          <w:rFonts w:ascii="Arial Nova Cond" w:hAnsi="Arial Nova Cond" w:cs="Arial"/>
          <w:b/>
          <w:bCs/>
          <w:color w:val="FF0000"/>
          <w:sz w:val="22"/>
          <w:szCs w:val="22"/>
          <w:bdr w:val="none" w:sz="0" w:space="0" w:color="auto" w:frame="1"/>
        </w:rPr>
        <w:t>dez</w:t>
      </w:r>
      <w:r w:rsidR="00113014" w:rsidRPr="00174C01">
        <w:rPr>
          <w:rFonts w:ascii="Arial Nova Cond" w:hAnsi="Arial Nova Cond" w:cs="Arial"/>
          <w:b/>
          <w:bCs/>
          <w:color w:val="FF0000"/>
          <w:sz w:val="22"/>
          <w:szCs w:val="22"/>
          <w:bdr w:val="none" w:sz="0" w:space="0" w:color="auto" w:frame="1"/>
        </w:rPr>
        <w:t xml:space="preserve"> </w:t>
      </w:r>
      <w:r w:rsidR="00D16432" w:rsidRPr="00174C01">
        <w:rPr>
          <w:rFonts w:ascii="Arial Nova Cond" w:hAnsi="Arial Nova Cond" w:cs="Arial"/>
          <w:b/>
          <w:bCs/>
          <w:color w:val="FF0000"/>
          <w:sz w:val="22"/>
          <w:szCs w:val="22"/>
          <w:bdr w:val="none" w:sz="0" w:space="0" w:color="auto" w:frame="1"/>
        </w:rPr>
        <w:t>mil</w:t>
      </w:r>
      <w:r w:rsidR="00EB5E92" w:rsidRPr="00174C01">
        <w:rPr>
          <w:rFonts w:ascii="Arial Nova Cond" w:hAnsi="Arial Nova Cond" w:cs="Arial"/>
          <w:b/>
          <w:bCs/>
          <w:color w:val="FF0000"/>
          <w:sz w:val="22"/>
          <w:szCs w:val="22"/>
          <w:bdr w:val="none" w:sz="0" w:space="0" w:color="auto" w:frame="1"/>
        </w:rPr>
        <w:t xml:space="preserve"> </w:t>
      </w:r>
      <w:r w:rsidRPr="00174C01">
        <w:rPr>
          <w:rFonts w:ascii="Arial Nova Cond" w:hAnsi="Arial Nova Cond" w:cs="Arial"/>
          <w:b/>
          <w:bCs/>
          <w:color w:val="FF0000"/>
          <w:sz w:val="22"/>
          <w:szCs w:val="22"/>
          <w:bdr w:val="none" w:sz="0" w:space="0" w:color="auto" w:frame="1"/>
        </w:rPr>
        <w:t>reais)</w:t>
      </w:r>
      <w:r w:rsidRPr="003F6BD0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, independente</w:t>
      </w:r>
      <w:r w:rsidR="00611F27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mente</w:t>
      </w:r>
      <w:r w:rsidRPr="003F6BD0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 xml:space="preserve"> d</w:t>
      </w:r>
      <w:r w:rsidR="00611F27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e a</w:t>
      </w:r>
      <w:r w:rsidRPr="003F6BD0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 xml:space="preserve"> demanda ser julgada procedente ou improcedente</w:t>
      </w:r>
      <w:r w:rsidR="00661086" w:rsidRPr="003F6BD0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,</w:t>
      </w:r>
      <w:r w:rsidRPr="003F6BD0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 xml:space="preserve"> </w:t>
      </w:r>
      <w:r w:rsidR="00611F27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 xml:space="preserve">total ou parcialmente, </w:t>
      </w:r>
      <w:r w:rsidR="00E821E3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s</w:t>
      </w:r>
      <w:r w:rsidRPr="003F6BD0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endo o pagamento inicial no valor de R$</w:t>
      </w:r>
      <w:r w:rsidR="007108DE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 xml:space="preserve"> </w:t>
      </w:r>
      <w:r w:rsidR="00A92881" w:rsidRPr="005E224C">
        <w:rPr>
          <w:rFonts w:ascii="Arial Nova Cond" w:hAnsi="Arial Nova Cond" w:cs="Arial"/>
          <w:b/>
          <w:bCs/>
          <w:color w:val="FF0000"/>
          <w:sz w:val="22"/>
          <w:szCs w:val="22"/>
          <w:bdr w:val="none" w:sz="0" w:space="0" w:color="auto" w:frame="1"/>
        </w:rPr>
        <w:t>5</w:t>
      </w:r>
      <w:r w:rsidR="00001BE8" w:rsidRPr="005E224C">
        <w:rPr>
          <w:rFonts w:ascii="Arial Nova Cond" w:hAnsi="Arial Nova Cond" w:cs="Arial"/>
          <w:b/>
          <w:bCs/>
          <w:color w:val="FF0000"/>
          <w:sz w:val="22"/>
          <w:szCs w:val="22"/>
          <w:bdr w:val="none" w:sz="0" w:space="0" w:color="auto" w:frame="1"/>
        </w:rPr>
        <w:t>.</w:t>
      </w:r>
      <w:r w:rsidR="003C28F7" w:rsidRPr="005E224C">
        <w:rPr>
          <w:rFonts w:ascii="Arial Nova Cond" w:hAnsi="Arial Nova Cond" w:cs="Arial"/>
          <w:b/>
          <w:bCs/>
          <w:color w:val="FF0000"/>
          <w:sz w:val="22"/>
          <w:szCs w:val="22"/>
          <w:bdr w:val="none" w:sz="0" w:space="0" w:color="auto" w:frame="1"/>
        </w:rPr>
        <w:t>0</w:t>
      </w:r>
      <w:r w:rsidR="00097C29" w:rsidRPr="005E224C">
        <w:rPr>
          <w:rFonts w:ascii="Arial Nova Cond" w:hAnsi="Arial Nova Cond" w:cs="Arial"/>
          <w:b/>
          <w:bCs/>
          <w:color w:val="FF0000"/>
          <w:sz w:val="22"/>
          <w:szCs w:val="22"/>
          <w:bdr w:val="none" w:sz="0" w:space="0" w:color="auto" w:frame="1"/>
        </w:rPr>
        <w:t>00</w:t>
      </w:r>
      <w:r w:rsidR="007C354B" w:rsidRPr="005E224C">
        <w:rPr>
          <w:rFonts w:ascii="Arial Nova Cond" w:hAnsi="Arial Nova Cond" w:cs="Arial"/>
          <w:b/>
          <w:bCs/>
          <w:color w:val="FF0000"/>
          <w:sz w:val="22"/>
          <w:szCs w:val="22"/>
          <w:bdr w:val="none" w:sz="0" w:space="0" w:color="auto" w:frame="1"/>
        </w:rPr>
        <w:t>,00</w:t>
      </w:r>
      <w:r w:rsidRPr="005E224C">
        <w:rPr>
          <w:rFonts w:ascii="Arial Nova Cond" w:hAnsi="Arial Nova Cond" w:cs="Arial"/>
          <w:b/>
          <w:bCs/>
          <w:color w:val="FF0000"/>
          <w:sz w:val="22"/>
          <w:szCs w:val="22"/>
          <w:bdr w:val="none" w:sz="0" w:space="0" w:color="auto" w:frame="1"/>
        </w:rPr>
        <w:t xml:space="preserve"> (</w:t>
      </w:r>
      <w:r w:rsidR="00A92881" w:rsidRPr="005E224C">
        <w:rPr>
          <w:rFonts w:ascii="Arial Nova Cond" w:hAnsi="Arial Nova Cond" w:cs="Arial"/>
          <w:b/>
          <w:bCs/>
          <w:color w:val="FF0000"/>
          <w:sz w:val="22"/>
          <w:szCs w:val="22"/>
          <w:bdr w:val="none" w:sz="0" w:space="0" w:color="auto" w:frame="1"/>
        </w:rPr>
        <w:t>cinco</w:t>
      </w:r>
      <w:r w:rsidR="003C28F7" w:rsidRPr="005E224C">
        <w:rPr>
          <w:rFonts w:ascii="Arial Nova Cond" w:hAnsi="Arial Nova Cond" w:cs="Arial"/>
          <w:b/>
          <w:bCs/>
          <w:color w:val="FF0000"/>
          <w:sz w:val="22"/>
          <w:szCs w:val="22"/>
          <w:bdr w:val="none" w:sz="0" w:space="0" w:color="auto" w:frame="1"/>
        </w:rPr>
        <w:t xml:space="preserve"> mil </w:t>
      </w:r>
      <w:r w:rsidRPr="005E224C">
        <w:rPr>
          <w:rFonts w:ascii="Arial Nova Cond" w:hAnsi="Arial Nova Cond" w:cs="Arial"/>
          <w:b/>
          <w:bCs/>
          <w:color w:val="FF0000"/>
          <w:sz w:val="22"/>
          <w:szCs w:val="22"/>
          <w:bdr w:val="none" w:sz="0" w:space="0" w:color="auto" w:frame="1"/>
        </w:rPr>
        <w:t>reais)</w:t>
      </w:r>
      <w:r w:rsidRPr="003F6BD0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 xml:space="preserve"> e o saldo remanescente em </w:t>
      </w:r>
      <w:r w:rsidR="00A92881" w:rsidRPr="005E224C">
        <w:rPr>
          <w:rFonts w:ascii="Arial Nova Cond" w:hAnsi="Arial Nova Cond" w:cs="Arial"/>
          <w:b/>
          <w:bCs/>
          <w:color w:val="FF0000"/>
          <w:sz w:val="22"/>
          <w:szCs w:val="22"/>
          <w:bdr w:val="none" w:sz="0" w:space="0" w:color="auto" w:frame="1"/>
        </w:rPr>
        <w:t>5</w:t>
      </w:r>
      <w:r w:rsidRPr="005E224C">
        <w:rPr>
          <w:rFonts w:ascii="Arial Nova Cond" w:hAnsi="Arial Nova Cond" w:cs="Arial"/>
          <w:b/>
          <w:bCs/>
          <w:color w:val="FF0000"/>
          <w:sz w:val="22"/>
          <w:szCs w:val="22"/>
          <w:bdr w:val="none" w:sz="0" w:space="0" w:color="auto" w:frame="1"/>
        </w:rPr>
        <w:t xml:space="preserve"> (</w:t>
      </w:r>
      <w:r w:rsidR="00A92881" w:rsidRPr="005E224C">
        <w:rPr>
          <w:rFonts w:ascii="Arial Nova Cond" w:hAnsi="Arial Nova Cond" w:cs="Arial"/>
          <w:b/>
          <w:bCs/>
          <w:color w:val="FF0000"/>
          <w:sz w:val="22"/>
          <w:szCs w:val="22"/>
          <w:bdr w:val="none" w:sz="0" w:space="0" w:color="auto" w:frame="1"/>
        </w:rPr>
        <w:t>cinco</w:t>
      </w:r>
      <w:r w:rsidRPr="005E224C">
        <w:rPr>
          <w:rFonts w:ascii="Arial Nova Cond" w:hAnsi="Arial Nova Cond" w:cs="Arial"/>
          <w:b/>
          <w:bCs/>
          <w:color w:val="FF0000"/>
          <w:sz w:val="22"/>
          <w:szCs w:val="22"/>
          <w:bdr w:val="none" w:sz="0" w:space="0" w:color="auto" w:frame="1"/>
        </w:rPr>
        <w:t xml:space="preserve">) parcelas de R$ </w:t>
      </w:r>
      <w:r w:rsidR="003C28F7" w:rsidRPr="005E224C">
        <w:rPr>
          <w:rFonts w:ascii="Arial Nova Cond" w:hAnsi="Arial Nova Cond" w:cs="Arial"/>
          <w:b/>
          <w:bCs/>
          <w:color w:val="FF0000"/>
          <w:sz w:val="22"/>
          <w:szCs w:val="22"/>
          <w:bdr w:val="none" w:sz="0" w:space="0" w:color="auto" w:frame="1"/>
        </w:rPr>
        <w:t>1.000</w:t>
      </w:r>
      <w:r w:rsidR="00C36D9A" w:rsidRPr="005E224C">
        <w:rPr>
          <w:rFonts w:ascii="Arial Nova Cond" w:hAnsi="Arial Nova Cond" w:cs="Arial"/>
          <w:b/>
          <w:bCs/>
          <w:color w:val="FF0000"/>
          <w:sz w:val="22"/>
          <w:szCs w:val="22"/>
          <w:bdr w:val="none" w:sz="0" w:space="0" w:color="auto" w:frame="1"/>
        </w:rPr>
        <w:t>,00</w:t>
      </w:r>
      <w:r w:rsidRPr="005E224C">
        <w:rPr>
          <w:rFonts w:ascii="Arial Nova Cond" w:hAnsi="Arial Nova Cond" w:cs="Arial"/>
          <w:b/>
          <w:bCs/>
          <w:color w:val="FF0000"/>
          <w:sz w:val="22"/>
          <w:szCs w:val="22"/>
          <w:bdr w:val="none" w:sz="0" w:space="0" w:color="auto" w:frame="1"/>
        </w:rPr>
        <w:t xml:space="preserve"> (</w:t>
      </w:r>
      <w:r w:rsidR="00A92881" w:rsidRPr="005E224C">
        <w:rPr>
          <w:rFonts w:ascii="Arial Nova Cond" w:hAnsi="Arial Nova Cond" w:cs="Arial"/>
          <w:b/>
          <w:bCs/>
          <w:color w:val="FF0000"/>
          <w:sz w:val="22"/>
          <w:szCs w:val="22"/>
          <w:bdr w:val="none" w:sz="0" w:space="0" w:color="auto" w:frame="1"/>
        </w:rPr>
        <w:t>mil</w:t>
      </w:r>
      <w:r w:rsidR="004E755E" w:rsidRPr="005E224C">
        <w:rPr>
          <w:rFonts w:ascii="Arial Nova Cond" w:hAnsi="Arial Nova Cond" w:cs="Arial"/>
          <w:b/>
          <w:bCs/>
          <w:color w:val="FF0000"/>
          <w:sz w:val="22"/>
          <w:szCs w:val="22"/>
          <w:bdr w:val="none" w:sz="0" w:space="0" w:color="auto" w:frame="1"/>
        </w:rPr>
        <w:t xml:space="preserve"> </w:t>
      </w:r>
      <w:r w:rsidR="003A4FC7" w:rsidRPr="005E224C">
        <w:rPr>
          <w:rFonts w:ascii="Arial Nova Cond" w:hAnsi="Arial Nova Cond" w:cs="Arial"/>
          <w:b/>
          <w:bCs/>
          <w:color w:val="FF0000"/>
          <w:sz w:val="22"/>
          <w:szCs w:val="22"/>
          <w:bdr w:val="none" w:sz="0" w:space="0" w:color="auto" w:frame="1"/>
        </w:rPr>
        <w:t>r</w:t>
      </w:r>
      <w:r w:rsidRPr="005E224C">
        <w:rPr>
          <w:rFonts w:ascii="Arial Nova Cond" w:hAnsi="Arial Nova Cond" w:cs="Arial"/>
          <w:b/>
          <w:bCs/>
          <w:color w:val="FF0000"/>
          <w:sz w:val="22"/>
          <w:szCs w:val="22"/>
          <w:bdr w:val="none" w:sz="0" w:space="0" w:color="auto" w:frame="1"/>
        </w:rPr>
        <w:t>eais)</w:t>
      </w:r>
      <w:r w:rsidRPr="007A141C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.</w:t>
      </w:r>
    </w:p>
    <w:p w14:paraId="067F6AE7" w14:textId="77777777" w:rsidR="006E425E" w:rsidRPr="003F6BD0" w:rsidRDefault="006E425E" w:rsidP="0084727F">
      <w:pPr>
        <w:tabs>
          <w:tab w:val="left" w:pos="0"/>
          <w:tab w:val="left" w:pos="284"/>
        </w:tabs>
        <w:spacing w:line="276" w:lineRule="auto"/>
        <w:jc w:val="both"/>
        <w:rPr>
          <w:rFonts w:ascii="Arial Nova Cond" w:hAnsi="Arial Nova Cond" w:cs="Arial"/>
          <w:b/>
          <w:sz w:val="22"/>
          <w:szCs w:val="22"/>
        </w:rPr>
      </w:pPr>
    </w:p>
    <w:p w14:paraId="2504ADBF" w14:textId="77777777" w:rsidR="008E25E5" w:rsidRPr="003F6BD0" w:rsidRDefault="008E25E5" w:rsidP="0084727F">
      <w:pPr>
        <w:tabs>
          <w:tab w:val="left" w:pos="0"/>
          <w:tab w:val="left" w:pos="284"/>
        </w:tabs>
        <w:spacing w:line="276" w:lineRule="auto"/>
        <w:jc w:val="both"/>
        <w:rPr>
          <w:rFonts w:ascii="Arial Nova Cond" w:hAnsi="Arial Nova Cond" w:cs="Arial"/>
          <w:b/>
          <w:sz w:val="22"/>
          <w:szCs w:val="22"/>
        </w:rPr>
      </w:pPr>
    </w:p>
    <w:tbl>
      <w:tblPr>
        <w:tblStyle w:val="Tabelacomgrade"/>
        <w:tblW w:w="0" w:type="auto"/>
        <w:tblInd w:w="704" w:type="dxa"/>
        <w:tblLook w:val="04A0" w:firstRow="1" w:lastRow="0" w:firstColumn="1" w:lastColumn="0" w:noHBand="0" w:noVBand="1"/>
      </w:tblPr>
      <w:tblGrid>
        <w:gridCol w:w="1276"/>
        <w:gridCol w:w="1417"/>
        <w:gridCol w:w="1220"/>
        <w:gridCol w:w="426"/>
        <w:gridCol w:w="1417"/>
        <w:gridCol w:w="1418"/>
        <w:gridCol w:w="1290"/>
      </w:tblGrid>
      <w:tr w:rsidR="00A92881" w:rsidRPr="003F6BD0" w14:paraId="7B51399C" w14:textId="77777777" w:rsidTr="00097C29">
        <w:trPr>
          <w:trHeight w:val="356"/>
        </w:trPr>
        <w:tc>
          <w:tcPr>
            <w:tcW w:w="1276" w:type="dxa"/>
          </w:tcPr>
          <w:p w14:paraId="5A541E55" w14:textId="3AD687C1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  <w:r w:rsidRPr="005E224C"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  <w:t xml:space="preserve">Entrada: </w:t>
            </w:r>
          </w:p>
        </w:tc>
        <w:tc>
          <w:tcPr>
            <w:tcW w:w="1417" w:type="dxa"/>
          </w:tcPr>
          <w:p w14:paraId="681C7E5D" w14:textId="545E65FD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  <w:r w:rsidRPr="005E224C"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  <w:t>R$ 5.000,00</w:t>
            </w:r>
          </w:p>
        </w:tc>
        <w:tc>
          <w:tcPr>
            <w:tcW w:w="1220" w:type="dxa"/>
          </w:tcPr>
          <w:p w14:paraId="2828ADAC" w14:textId="79B6E0C5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  <w:r w:rsidRPr="005E224C"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  <w:t>07/04/2026</w:t>
            </w:r>
          </w:p>
        </w:tc>
        <w:tc>
          <w:tcPr>
            <w:tcW w:w="426" w:type="dxa"/>
          </w:tcPr>
          <w:p w14:paraId="3B9B6AF0" w14:textId="77777777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54624FA7" w14:textId="04C1906C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  <w:r w:rsidRPr="005E224C"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  <w:t>5ª parcela:</w:t>
            </w:r>
          </w:p>
        </w:tc>
        <w:tc>
          <w:tcPr>
            <w:tcW w:w="1418" w:type="dxa"/>
          </w:tcPr>
          <w:p w14:paraId="5A96AB08" w14:textId="1694A347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  <w:r w:rsidRPr="005E224C"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  <w:t>R$ 1.000,00</w:t>
            </w:r>
          </w:p>
        </w:tc>
        <w:tc>
          <w:tcPr>
            <w:tcW w:w="1290" w:type="dxa"/>
          </w:tcPr>
          <w:p w14:paraId="612C4B4A" w14:textId="1408A4FD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  <w:r w:rsidRPr="005E224C"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  <w:t>07/09/2026</w:t>
            </w:r>
          </w:p>
        </w:tc>
      </w:tr>
      <w:tr w:rsidR="00A92881" w:rsidRPr="003F6BD0" w14:paraId="376B8A31" w14:textId="77777777" w:rsidTr="00097C29">
        <w:trPr>
          <w:trHeight w:val="377"/>
        </w:trPr>
        <w:tc>
          <w:tcPr>
            <w:tcW w:w="1276" w:type="dxa"/>
          </w:tcPr>
          <w:p w14:paraId="761C0CCE" w14:textId="7A2CCD02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  <w:r w:rsidRPr="005E224C"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  <w:t>1ª parcela:</w:t>
            </w:r>
          </w:p>
        </w:tc>
        <w:tc>
          <w:tcPr>
            <w:tcW w:w="1417" w:type="dxa"/>
          </w:tcPr>
          <w:p w14:paraId="2D2433D9" w14:textId="477F09A0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  <w:r w:rsidRPr="005E224C"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  <w:t>R$ 1.000,00</w:t>
            </w:r>
          </w:p>
        </w:tc>
        <w:tc>
          <w:tcPr>
            <w:tcW w:w="1220" w:type="dxa"/>
          </w:tcPr>
          <w:p w14:paraId="60E5CCCB" w14:textId="4FE0E387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  <w:r w:rsidRPr="005E224C"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  <w:t>07/05/2026</w:t>
            </w:r>
          </w:p>
        </w:tc>
        <w:tc>
          <w:tcPr>
            <w:tcW w:w="426" w:type="dxa"/>
          </w:tcPr>
          <w:p w14:paraId="6AEE7417" w14:textId="77777777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58E88938" w14:textId="717561E8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1418" w:type="dxa"/>
          </w:tcPr>
          <w:p w14:paraId="6BE514B7" w14:textId="7AAD3F1F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1290" w:type="dxa"/>
          </w:tcPr>
          <w:p w14:paraId="4E58957C" w14:textId="7216DC18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</w:p>
        </w:tc>
      </w:tr>
      <w:tr w:rsidR="00A92881" w:rsidRPr="003F6BD0" w14:paraId="516E918D" w14:textId="77777777" w:rsidTr="00097C29">
        <w:trPr>
          <w:trHeight w:val="356"/>
        </w:trPr>
        <w:tc>
          <w:tcPr>
            <w:tcW w:w="1276" w:type="dxa"/>
          </w:tcPr>
          <w:p w14:paraId="33A152F7" w14:textId="596EC8D4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  <w:r w:rsidRPr="005E224C"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  <w:t>2ª parcela:</w:t>
            </w:r>
          </w:p>
        </w:tc>
        <w:tc>
          <w:tcPr>
            <w:tcW w:w="1417" w:type="dxa"/>
          </w:tcPr>
          <w:p w14:paraId="4EF8AD6A" w14:textId="121ED159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  <w:r w:rsidRPr="005E224C"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  <w:t>R$ 1.000,00</w:t>
            </w:r>
          </w:p>
        </w:tc>
        <w:tc>
          <w:tcPr>
            <w:tcW w:w="1220" w:type="dxa"/>
          </w:tcPr>
          <w:p w14:paraId="352193A0" w14:textId="6428B11B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  <w:r w:rsidRPr="005E224C"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  <w:t>07/06/2026</w:t>
            </w:r>
          </w:p>
        </w:tc>
        <w:tc>
          <w:tcPr>
            <w:tcW w:w="426" w:type="dxa"/>
          </w:tcPr>
          <w:p w14:paraId="64292BFA" w14:textId="77777777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A890145" w14:textId="7F0B597F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1418" w:type="dxa"/>
          </w:tcPr>
          <w:p w14:paraId="150279AE" w14:textId="2E944C97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1290" w:type="dxa"/>
          </w:tcPr>
          <w:p w14:paraId="1B02B1E0" w14:textId="152A8CA8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</w:p>
        </w:tc>
      </w:tr>
      <w:tr w:rsidR="00A92881" w:rsidRPr="003F6BD0" w14:paraId="28FAD756" w14:textId="77777777" w:rsidTr="00097C29">
        <w:trPr>
          <w:trHeight w:val="356"/>
        </w:trPr>
        <w:tc>
          <w:tcPr>
            <w:tcW w:w="1276" w:type="dxa"/>
          </w:tcPr>
          <w:p w14:paraId="19D2AA63" w14:textId="2BD1CB18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  <w:r w:rsidRPr="005E224C"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  <w:t>3ª parcela:</w:t>
            </w:r>
          </w:p>
        </w:tc>
        <w:tc>
          <w:tcPr>
            <w:tcW w:w="1417" w:type="dxa"/>
          </w:tcPr>
          <w:p w14:paraId="41DF5B7A" w14:textId="42D94C2B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  <w:r w:rsidRPr="005E224C"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  <w:t>R$ 1.000,00</w:t>
            </w:r>
          </w:p>
        </w:tc>
        <w:tc>
          <w:tcPr>
            <w:tcW w:w="1220" w:type="dxa"/>
          </w:tcPr>
          <w:p w14:paraId="30C5240C" w14:textId="324280D2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  <w:r w:rsidRPr="005E224C"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  <w:t>07/07/2026</w:t>
            </w:r>
          </w:p>
        </w:tc>
        <w:tc>
          <w:tcPr>
            <w:tcW w:w="426" w:type="dxa"/>
          </w:tcPr>
          <w:p w14:paraId="1604BA34" w14:textId="77777777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E680833" w14:textId="25F4D583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1418" w:type="dxa"/>
          </w:tcPr>
          <w:p w14:paraId="080F65EC" w14:textId="2803698C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1290" w:type="dxa"/>
          </w:tcPr>
          <w:p w14:paraId="51C5B698" w14:textId="697F9DCE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</w:p>
        </w:tc>
      </w:tr>
      <w:tr w:rsidR="00A92881" w:rsidRPr="003F6BD0" w14:paraId="230CDB1B" w14:textId="77777777" w:rsidTr="00097C29">
        <w:trPr>
          <w:trHeight w:val="356"/>
        </w:trPr>
        <w:tc>
          <w:tcPr>
            <w:tcW w:w="1276" w:type="dxa"/>
          </w:tcPr>
          <w:p w14:paraId="4EE22C69" w14:textId="7AA3325D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  <w:r w:rsidRPr="005E224C"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  <w:t>4ª parcela:</w:t>
            </w:r>
          </w:p>
        </w:tc>
        <w:tc>
          <w:tcPr>
            <w:tcW w:w="1417" w:type="dxa"/>
          </w:tcPr>
          <w:p w14:paraId="55CE955B" w14:textId="77A06FE1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  <w:r w:rsidRPr="005E224C"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  <w:t>R$ 1.000,00</w:t>
            </w:r>
          </w:p>
        </w:tc>
        <w:tc>
          <w:tcPr>
            <w:tcW w:w="1220" w:type="dxa"/>
          </w:tcPr>
          <w:p w14:paraId="71449C65" w14:textId="27054B38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  <w:r w:rsidRPr="005E224C"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  <w:t>07/08/2026</w:t>
            </w:r>
          </w:p>
        </w:tc>
        <w:tc>
          <w:tcPr>
            <w:tcW w:w="426" w:type="dxa"/>
          </w:tcPr>
          <w:p w14:paraId="7030D4CF" w14:textId="77777777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C610ECD" w14:textId="130BD921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  <w:r w:rsidRPr="005E224C"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  <w:t xml:space="preserve">Total: </w:t>
            </w:r>
          </w:p>
        </w:tc>
        <w:tc>
          <w:tcPr>
            <w:tcW w:w="1418" w:type="dxa"/>
          </w:tcPr>
          <w:p w14:paraId="52817CDA" w14:textId="71F96786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  <w:r w:rsidRPr="005E224C"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  <w:t>R$ 10.000,00</w:t>
            </w:r>
          </w:p>
        </w:tc>
        <w:tc>
          <w:tcPr>
            <w:tcW w:w="1290" w:type="dxa"/>
          </w:tcPr>
          <w:p w14:paraId="4C9FA1BE" w14:textId="77777777" w:rsidR="00A92881" w:rsidRPr="005E224C" w:rsidRDefault="00A92881" w:rsidP="00A92881">
            <w:pPr>
              <w:tabs>
                <w:tab w:val="left" w:pos="0"/>
                <w:tab w:val="left" w:pos="284"/>
              </w:tabs>
              <w:spacing w:line="276" w:lineRule="auto"/>
              <w:jc w:val="both"/>
              <w:rPr>
                <w:rFonts w:ascii="Arial Nova Cond" w:hAnsi="Arial Nova Cond" w:cs="Arial"/>
                <w:b/>
                <w:color w:val="FF0000"/>
                <w:sz w:val="22"/>
                <w:szCs w:val="22"/>
              </w:rPr>
            </w:pPr>
          </w:p>
        </w:tc>
      </w:tr>
    </w:tbl>
    <w:p w14:paraId="348BCB6B" w14:textId="77777777" w:rsidR="006D635C" w:rsidRPr="006D635C" w:rsidRDefault="006D635C" w:rsidP="006D635C">
      <w:pPr>
        <w:tabs>
          <w:tab w:val="left" w:pos="0"/>
          <w:tab w:val="left" w:pos="284"/>
        </w:tabs>
        <w:spacing w:line="276" w:lineRule="auto"/>
        <w:jc w:val="both"/>
        <w:rPr>
          <w:rFonts w:ascii="Arial Nova Cond" w:hAnsi="Arial Nova Cond" w:cs="Arial"/>
          <w:b/>
          <w:sz w:val="22"/>
          <w:szCs w:val="22"/>
        </w:rPr>
      </w:pPr>
    </w:p>
    <w:p w14:paraId="141358CB" w14:textId="77777777" w:rsidR="006D635C" w:rsidRDefault="006D635C" w:rsidP="006D635C">
      <w:pPr>
        <w:pStyle w:val="PargrafodaLista"/>
        <w:tabs>
          <w:tab w:val="left" w:pos="0"/>
          <w:tab w:val="left" w:pos="284"/>
        </w:tabs>
        <w:spacing w:line="276" w:lineRule="auto"/>
        <w:ind w:left="945"/>
        <w:jc w:val="both"/>
        <w:rPr>
          <w:rFonts w:ascii="Arial Nova Cond" w:hAnsi="Arial Nova Cond" w:cs="Arial"/>
          <w:b/>
          <w:sz w:val="22"/>
          <w:szCs w:val="22"/>
        </w:rPr>
      </w:pPr>
    </w:p>
    <w:p w14:paraId="2F7A6E3C" w14:textId="77777777" w:rsidR="006D635C" w:rsidRDefault="006D635C" w:rsidP="006D635C">
      <w:pPr>
        <w:pStyle w:val="PargrafodaLista"/>
        <w:tabs>
          <w:tab w:val="left" w:pos="0"/>
          <w:tab w:val="left" w:pos="284"/>
        </w:tabs>
        <w:spacing w:line="276" w:lineRule="auto"/>
        <w:ind w:left="945"/>
        <w:jc w:val="both"/>
        <w:rPr>
          <w:rFonts w:ascii="Arial Nova Cond" w:hAnsi="Arial Nova Cond" w:cs="Arial"/>
          <w:b/>
          <w:sz w:val="22"/>
          <w:szCs w:val="22"/>
        </w:rPr>
      </w:pPr>
    </w:p>
    <w:p w14:paraId="6B94208D" w14:textId="77777777" w:rsidR="006D635C" w:rsidRDefault="006D635C" w:rsidP="006D635C">
      <w:pPr>
        <w:pStyle w:val="PargrafodaLista"/>
        <w:tabs>
          <w:tab w:val="left" w:pos="0"/>
          <w:tab w:val="left" w:pos="284"/>
        </w:tabs>
        <w:spacing w:line="276" w:lineRule="auto"/>
        <w:ind w:left="945"/>
        <w:jc w:val="both"/>
        <w:rPr>
          <w:rFonts w:ascii="Arial Nova Cond" w:hAnsi="Arial Nova Cond" w:cs="Arial"/>
          <w:b/>
          <w:sz w:val="22"/>
          <w:szCs w:val="22"/>
        </w:rPr>
      </w:pPr>
    </w:p>
    <w:p w14:paraId="78D02533" w14:textId="780933C1" w:rsidR="00D1735F" w:rsidRPr="003F6BD0" w:rsidRDefault="00E821E3" w:rsidP="00D1735F">
      <w:pPr>
        <w:pStyle w:val="PargrafodaLista"/>
        <w:numPr>
          <w:ilvl w:val="0"/>
          <w:numId w:val="7"/>
        </w:numPr>
        <w:tabs>
          <w:tab w:val="left" w:pos="0"/>
          <w:tab w:val="left" w:pos="284"/>
        </w:tabs>
        <w:spacing w:line="276" w:lineRule="auto"/>
        <w:jc w:val="both"/>
        <w:rPr>
          <w:rFonts w:ascii="Arial Nova Cond" w:hAnsi="Arial Nova Cond" w:cs="Arial"/>
          <w:b/>
          <w:sz w:val="22"/>
          <w:szCs w:val="22"/>
        </w:rPr>
      </w:pPr>
      <w:r>
        <w:rPr>
          <w:rFonts w:ascii="Arial Nova Cond" w:hAnsi="Arial Nova Cond" w:cs="Arial"/>
          <w:b/>
          <w:sz w:val="22"/>
          <w:szCs w:val="22"/>
        </w:rPr>
        <w:lastRenderedPageBreak/>
        <w:t xml:space="preserve">O percentual de </w:t>
      </w:r>
      <w:r w:rsidR="00D1735F" w:rsidRPr="003F6BD0">
        <w:rPr>
          <w:rFonts w:ascii="Arial Nova Cond" w:hAnsi="Arial Nova Cond" w:cs="Arial"/>
          <w:b/>
          <w:sz w:val="22"/>
          <w:szCs w:val="22"/>
        </w:rPr>
        <w:t>10% (dez por cento) sobre o proveito econômico</w:t>
      </w:r>
      <w:r>
        <w:rPr>
          <w:rFonts w:ascii="Arial Nova Cond" w:hAnsi="Arial Nova Cond" w:cs="Arial"/>
          <w:b/>
          <w:sz w:val="22"/>
          <w:szCs w:val="22"/>
        </w:rPr>
        <w:t xml:space="preserve"> obtido,</w:t>
      </w:r>
      <w:r w:rsidR="00D1735F" w:rsidRPr="003F6BD0">
        <w:rPr>
          <w:rFonts w:ascii="Arial Nova Cond" w:hAnsi="Arial Nova Cond" w:cs="Arial"/>
          <w:b/>
          <w:sz w:val="22"/>
          <w:szCs w:val="22"/>
        </w:rPr>
        <w:t xml:space="preserve"> em caso de êxito na demanda.</w:t>
      </w:r>
    </w:p>
    <w:p w14:paraId="6430162D" w14:textId="77777777" w:rsidR="00D1735F" w:rsidRPr="003F6BD0" w:rsidRDefault="00D1735F" w:rsidP="00D1735F">
      <w:pPr>
        <w:tabs>
          <w:tab w:val="left" w:pos="284"/>
        </w:tabs>
        <w:spacing w:line="276" w:lineRule="auto"/>
        <w:jc w:val="both"/>
        <w:rPr>
          <w:rFonts w:ascii="Arial Nova Cond" w:hAnsi="Arial Nova Cond" w:cs="Arial"/>
          <w:b/>
          <w:sz w:val="22"/>
          <w:szCs w:val="22"/>
        </w:rPr>
      </w:pPr>
    </w:p>
    <w:p w14:paraId="23CFB7E8" w14:textId="36BDF286" w:rsidR="00D1735F" w:rsidRPr="003F6BD0" w:rsidRDefault="00D1735F" w:rsidP="00D1735F">
      <w:pPr>
        <w:pStyle w:val="PargrafodaLista"/>
        <w:numPr>
          <w:ilvl w:val="0"/>
          <w:numId w:val="7"/>
        </w:numPr>
        <w:tabs>
          <w:tab w:val="left" w:pos="284"/>
        </w:tabs>
        <w:spacing w:line="276" w:lineRule="auto"/>
        <w:jc w:val="both"/>
        <w:rPr>
          <w:rFonts w:ascii="Arial Nova Cond" w:hAnsi="Arial Nova Cond" w:cs="Arial"/>
          <w:b/>
          <w:sz w:val="22"/>
          <w:szCs w:val="22"/>
        </w:rPr>
      </w:pPr>
      <w:r w:rsidRPr="003F6BD0">
        <w:rPr>
          <w:rFonts w:ascii="Arial Nova Cond" w:hAnsi="Arial Nova Cond" w:cs="Arial"/>
          <w:b/>
          <w:sz w:val="22"/>
          <w:szCs w:val="22"/>
        </w:rPr>
        <w:t xml:space="preserve">A importância de um salário-mínimo federal, na hipótese de falta injustificada em eventual audiência designada pelo Juízo, </w:t>
      </w:r>
      <w:r w:rsidR="006D1887">
        <w:rPr>
          <w:rFonts w:ascii="Arial Nova Cond" w:hAnsi="Arial Nova Cond" w:cs="Arial"/>
          <w:b/>
          <w:sz w:val="22"/>
          <w:szCs w:val="22"/>
        </w:rPr>
        <w:t>caso</w:t>
      </w:r>
      <w:r w:rsidRPr="003F6BD0">
        <w:rPr>
          <w:rFonts w:ascii="Arial Nova Cond" w:hAnsi="Arial Nova Cond" w:cs="Arial"/>
          <w:b/>
          <w:sz w:val="22"/>
          <w:szCs w:val="22"/>
        </w:rPr>
        <w:t xml:space="preserve"> a </w:t>
      </w:r>
      <w:r w:rsidR="00E821E3">
        <w:rPr>
          <w:rFonts w:ascii="Arial Nova Cond" w:hAnsi="Arial Nova Cond" w:cs="Arial"/>
          <w:b/>
          <w:sz w:val="22"/>
          <w:szCs w:val="22"/>
        </w:rPr>
        <w:t>referida</w:t>
      </w:r>
      <w:r w:rsidRPr="003F6BD0">
        <w:rPr>
          <w:rFonts w:ascii="Arial Nova Cond" w:hAnsi="Arial Nova Cond" w:cs="Arial"/>
          <w:b/>
          <w:sz w:val="22"/>
          <w:szCs w:val="22"/>
        </w:rPr>
        <w:t xml:space="preserve"> ausência importe no arquivamento do processo.</w:t>
      </w:r>
    </w:p>
    <w:p w14:paraId="72CF06E9" w14:textId="77777777" w:rsidR="00D1735F" w:rsidRPr="003F6BD0" w:rsidRDefault="00D1735F" w:rsidP="00B66DDF">
      <w:pPr>
        <w:spacing w:line="276" w:lineRule="auto"/>
        <w:ind w:left="585"/>
        <w:jc w:val="both"/>
        <w:rPr>
          <w:rFonts w:ascii="Arial Nova Cond" w:hAnsi="Arial Nova Cond" w:cs="Arial"/>
          <w:b/>
          <w:sz w:val="22"/>
          <w:szCs w:val="22"/>
        </w:rPr>
      </w:pPr>
    </w:p>
    <w:p w14:paraId="334D04FB" w14:textId="2BE47F9B" w:rsidR="005E0948" w:rsidRPr="003F6BD0" w:rsidRDefault="005E0948" w:rsidP="00B66DDF">
      <w:pPr>
        <w:pStyle w:val="PargrafodaLista"/>
        <w:numPr>
          <w:ilvl w:val="0"/>
          <w:numId w:val="7"/>
        </w:numPr>
        <w:spacing w:line="276" w:lineRule="auto"/>
        <w:jc w:val="both"/>
        <w:rPr>
          <w:rFonts w:ascii="Arial Nova Cond" w:hAnsi="Arial Nova Cond" w:cs="Arial"/>
          <w:b/>
          <w:sz w:val="22"/>
          <w:szCs w:val="22"/>
        </w:rPr>
      </w:pPr>
      <w:r w:rsidRPr="003F6BD0">
        <w:rPr>
          <w:rFonts w:ascii="Arial Nova Cond" w:hAnsi="Arial Nova Cond" w:cs="Arial"/>
          <w:b/>
          <w:sz w:val="22"/>
          <w:szCs w:val="22"/>
        </w:rPr>
        <w:t>Em caso de inadimplemento</w:t>
      </w:r>
      <w:r w:rsidR="00E821E3">
        <w:rPr>
          <w:rFonts w:ascii="Arial Nova Cond" w:hAnsi="Arial Nova Cond" w:cs="Arial"/>
          <w:b/>
          <w:sz w:val="22"/>
          <w:szCs w:val="22"/>
        </w:rPr>
        <w:t>,</w:t>
      </w:r>
      <w:r w:rsidRPr="003F6BD0">
        <w:rPr>
          <w:rFonts w:ascii="Arial Nova Cond" w:hAnsi="Arial Nova Cond" w:cs="Arial"/>
          <w:b/>
          <w:sz w:val="22"/>
          <w:szCs w:val="22"/>
        </w:rPr>
        <w:t xml:space="preserve"> a multa será de </w:t>
      </w:r>
      <w:r w:rsidR="003E53B8">
        <w:rPr>
          <w:rFonts w:ascii="Arial Nova Cond" w:hAnsi="Arial Nova Cond" w:cs="Arial"/>
          <w:b/>
          <w:sz w:val="22"/>
          <w:szCs w:val="22"/>
        </w:rPr>
        <w:t>20% sobre o valor da parcela</w:t>
      </w:r>
      <w:r w:rsidRPr="003F6BD0">
        <w:rPr>
          <w:rFonts w:ascii="Arial Nova Cond" w:hAnsi="Arial Nova Cond" w:cs="Arial"/>
          <w:b/>
          <w:sz w:val="22"/>
          <w:szCs w:val="22"/>
        </w:rPr>
        <w:t>, acrescid</w:t>
      </w:r>
      <w:r w:rsidR="00E821E3">
        <w:rPr>
          <w:rFonts w:ascii="Arial Nova Cond" w:hAnsi="Arial Nova Cond" w:cs="Arial"/>
          <w:b/>
          <w:sz w:val="22"/>
          <w:szCs w:val="22"/>
        </w:rPr>
        <w:t>a</w:t>
      </w:r>
      <w:r w:rsidRPr="003F6BD0">
        <w:rPr>
          <w:rFonts w:ascii="Arial Nova Cond" w:hAnsi="Arial Nova Cond" w:cs="Arial"/>
          <w:b/>
          <w:sz w:val="22"/>
          <w:szCs w:val="22"/>
        </w:rPr>
        <w:t xml:space="preserve"> de juros de </w:t>
      </w:r>
      <w:r w:rsidR="001C4CAC">
        <w:rPr>
          <w:rFonts w:ascii="Arial Nova Cond" w:hAnsi="Arial Nova Cond" w:cs="Arial"/>
          <w:b/>
          <w:sz w:val="22"/>
          <w:szCs w:val="22"/>
        </w:rPr>
        <w:t>2</w:t>
      </w:r>
      <w:r w:rsidRPr="003F6BD0">
        <w:rPr>
          <w:rFonts w:ascii="Arial Nova Cond" w:hAnsi="Arial Nova Cond" w:cs="Arial"/>
          <w:b/>
          <w:sz w:val="22"/>
          <w:szCs w:val="22"/>
        </w:rPr>
        <w:t>% ao mês</w:t>
      </w:r>
      <w:r w:rsidR="003E53B8">
        <w:rPr>
          <w:rFonts w:ascii="Arial Nova Cond" w:hAnsi="Arial Nova Cond" w:cs="Arial"/>
          <w:b/>
          <w:sz w:val="22"/>
          <w:szCs w:val="22"/>
        </w:rPr>
        <w:t xml:space="preserve"> e correção monetária </w:t>
      </w:r>
      <w:r w:rsidR="001C4CAC">
        <w:rPr>
          <w:rFonts w:ascii="Arial Nova Cond" w:hAnsi="Arial Nova Cond" w:cs="Arial"/>
          <w:b/>
          <w:sz w:val="22"/>
          <w:szCs w:val="22"/>
        </w:rPr>
        <w:t>pelo</w:t>
      </w:r>
      <w:r w:rsidR="006D1887">
        <w:rPr>
          <w:rFonts w:ascii="Arial Nova Cond" w:hAnsi="Arial Nova Cond" w:cs="Arial"/>
          <w:b/>
          <w:sz w:val="22"/>
          <w:szCs w:val="22"/>
        </w:rPr>
        <w:t xml:space="preserve"> </w:t>
      </w:r>
      <w:r w:rsidR="001C4CAC">
        <w:rPr>
          <w:rFonts w:ascii="Arial Nova Cond" w:hAnsi="Arial Nova Cond" w:cs="Arial"/>
          <w:b/>
          <w:sz w:val="22"/>
          <w:szCs w:val="22"/>
        </w:rPr>
        <w:t>I</w:t>
      </w:r>
      <w:r w:rsidR="001161E5">
        <w:rPr>
          <w:rFonts w:ascii="Arial Nova Cond" w:hAnsi="Arial Nova Cond" w:cs="Arial"/>
          <w:b/>
          <w:sz w:val="22"/>
          <w:szCs w:val="22"/>
        </w:rPr>
        <w:t>NPC (índice nacional de preços ao consumidor)</w:t>
      </w:r>
      <w:r w:rsidRPr="003F6BD0">
        <w:rPr>
          <w:rFonts w:ascii="Arial Nova Cond" w:hAnsi="Arial Nova Cond" w:cs="Arial"/>
          <w:b/>
          <w:sz w:val="22"/>
          <w:szCs w:val="22"/>
        </w:rPr>
        <w:t xml:space="preserve">. </w:t>
      </w:r>
    </w:p>
    <w:p w14:paraId="2CC4E674" w14:textId="77777777" w:rsidR="005E0948" w:rsidRPr="003F6BD0" w:rsidRDefault="005E0948" w:rsidP="005E0948">
      <w:pPr>
        <w:pStyle w:val="PargrafodaLista"/>
        <w:rPr>
          <w:rFonts w:ascii="Arial Nova Cond" w:hAnsi="Arial Nova Cond" w:cs="Arial"/>
          <w:b/>
          <w:sz w:val="22"/>
          <w:szCs w:val="22"/>
        </w:rPr>
      </w:pPr>
    </w:p>
    <w:p w14:paraId="6EB0E044" w14:textId="78BE7448" w:rsidR="00B66DDF" w:rsidRPr="003F6BD0" w:rsidRDefault="00B66DDF" w:rsidP="00B66DDF">
      <w:pPr>
        <w:pStyle w:val="PargrafodaLista"/>
        <w:numPr>
          <w:ilvl w:val="0"/>
          <w:numId w:val="7"/>
        </w:numPr>
        <w:spacing w:line="276" w:lineRule="auto"/>
        <w:jc w:val="both"/>
        <w:rPr>
          <w:rFonts w:ascii="Arial Nova Cond" w:hAnsi="Arial Nova Cond" w:cs="Arial"/>
          <w:b/>
          <w:sz w:val="22"/>
          <w:szCs w:val="22"/>
        </w:rPr>
      </w:pPr>
      <w:r w:rsidRPr="003F6BD0">
        <w:rPr>
          <w:rFonts w:ascii="Arial Nova Cond" w:hAnsi="Arial Nova Cond" w:cs="Arial"/>
          <w:b/>
          <w:sz w:val="22"/>
          <w:szCs w:val="22"/>
        </w:rPr>
        <w:t>Os pagamentos deverão ocorrer em conta bancária</w:t>
      </w:r>
      <w:r w:rsidR="00E821E3">
        <w:rPr>
          <w:rFonts w:ascii="Arial Nova Cond" w:hAnsi="Arial Nova Cond" w:cs="Arial"/>
          <w:b/>
          <w:sz w:val="22"/>
          <w:szCs w:val="22"/>
        </w:rPr>
        <w:t>,</w:t>
      </w:r>
      <w:r w:rsidRPr="003F6BD0">
        <w:rPr>
          <w:rFonts w:ascii="Arial Nova Cond" w:hAnsi="Arial Nova Cond" w:cs="Arial"/>
          <w:b/>
          <w:sz w:val="22"/>
          <w:szCs w:val="22"/>
        </w:rPr>
        <w:t xml:space="preserve"> </w:t>
      </w:r>
      <w:r w:rsidR="007E60F0">
        <w:rPr>
          <w:rFonts w:ascii="Arial Nova Cond" w:hAnsi="Arial Nova Cond" w:cs="Arial"/>
          <w:b/>
          <w:sz w:val="22"/>
          <w:szCs w:val="22"/>
        </w:rPr>
        <w:t>via PIX</w:t>
      </w:r>
      <w:r w:rsidR="00E821E3">
        <w:rPr>
          <w:rFonts w:ascii="Arial Nova Cond" w:hAnsi="Arial Nova Cond" w:cs="Arial"/>
          <w:b/>
          <w:sz w:val="22"/>
          <w:szCs w:val="22"/>
        </w:rPr>
        <w:t>,</w:t>
      </w:r>
      <w:r w:rsidR="007E60F0">
        <w:rPr>
          <w:rFonts w:ascii="Arial Nova Cond" w:hAnsi="Arial Nova Cond" w:cs="Arial"/>
          <w:b/>
          <w:sz w:val="22"/>
          <w:szCs w:val="22"/>
        </w:rPr>
        <w:t xml:space="preserve"> </w:t>
      </w:r>
      <w:r w:rsidRPr="003F6BD0">
        <w:rPr>
          <w:rFonts w:ascii="Arial Nova Cond" w:hAnsi="Arial Nova Cond" w:cs="Arial"/>
          <w:b/>
          <w:sz w:val="22"/>
          <w:szCs w:val="22"/>
        </w:rPr>
        <w:t xml:space="preserve">ou </w:t>
      </w:r>
      <w:r w:rsidR="00E821E3">
        <w:rPr>
          <w:rFonts w:ascii="Arial Nova Cond" w:hAnsi="Arial Nova Cond" w:cs="Arial"/>
          <w:b/>
          <w:sz w:val="22"/>
          <w:szCs w:val="22"/>
        </w:rPr>
        <w:t xml:space="preserve">por qualquer outro </w:t>
      </w:r>
      <w:r w:rsidRPr="003F6BD0">
        <w:rPr>
          <w:rFonts w:ascii="Arial Nova Cond" w:hAnsi="Arial Nova Cond" w:cs="Arial"/>
          <w:b/>
          <w:sz w:val="22"/>
          <w:szCs w:val="22"/>
        </w:rPr>
        <w:t>meio disponibilizado pelo CONTRATA</w:t>
      </w:r>
      <w:r w:rsidR="00471BEF" w:rsidRPr="003F6BD0">
        <w:rPr>
          <w:rFonts w:ascii="Arial Nova Cond" w:hAnsi="Arial Nova Cond" w:cs="Arial"/>
          <w:b/>
          <w:sz w:val="22"/>
          <w:szCs w:val="22"/>
        </w:rPr>
        <w:t>DO</w:t>
      </w:r>
      <w:r w:rsidRPr="003F6BD0">
        <w:rPr>
          <w:rFonts w:ascii="Arial Nova Cond" w:hAnsi="Arial Nova Cond" w:cs="Arial"/>
          <w:b/>
          <w:sz w:val="22"/>
          <w:szCs w:val="22"/>
        </w:rPr>
        <w:t xml:space="preserve"> no momento da contratação.</w:t>
      </w:r>
      <w:r w:rsidR="00FF12DE">
        <w:rPr>
          <w:rFonts w:ascii="Arial Nova Cond" w:hAnsi="Arial Nova Cond" w:cs="Arial"/>
          <w:b/>
          <w:sz w:val="22"/>
          <w:szCs w:val="22"/>
        </w:rPr>
        <w:t xml:space="preserve"> </w:t>
      </w:r>
    </w:p>
    <w:p w14:paraId="0B490B5D" w14:textId="77777777" w:rsidR="00D1735F" w:rsidRDefault="00D1735F" w:rsidP="00D1735F">
      <w:pPr>
        <w:spacing w:line="276" w:lineRule="auto"/>
        <w:jc w:val="both"/>
        <w:rPr>
          <w:rFonts w:ascii="Arial Nova Cond" w:hAnsi="Arial Nova Cond" w:cs="Arial"/>
          <w:b/>
          <w:bCs/>
          <w:sz w:val="22"/>
          <w:szCs w:val="22"/>
        </w:rPr>
      </w:pPr>
    </w:p>
    <w:p w14:paraId="5B5D3F26" w14:textId="77777777" w:rsidR="001F4B94" w:rsidRPr="003F6BD0" w:rsidRDefault="001F4B94" w:rsidP="00D1735F">
      <w:pPr>
        <w:spacing w:line="276" w:lineRule="auto"/>
        <w:jc w:val="both"/>
        <w:rPr>
          <w:rFonts w:ascii="Arial Nova Cond" w:hAnsi="Arial Nova Cond" w:cs="Arial"/>
          <w:b/>
          <w:bCs/>
          <w:sz w:val="22"/>
          <w:szCs w:val="22"/>
        </w:rPr>
      </w:pPr>
    </w:p>
    <w:p w14:paraId="0C45A5DC" w14:textId="42EE12B2" w:rsidR="00D1735F" w:rsidRPr="003F6BD0" w:rsidRDefault="00D1735F" w:rsidP="00D1735F">
      <w:pPr>
        <w:spacing w:line="276" w:lineRule="auto"/>
        <w:jc w:val="both"/>
        <w:rPr>
          <w:rFonts w:ascii="Arial Nova Cond" w:hAnsi="Arial Nova Cond" w:cs="Arial"/>
          <w:b/>
          <w:bCs/>
          <w:sz w:val="22"/>
          <w:szCs w:val="22"/>
        </w:rPr>
      </w:pPr>
      <w:r w:rsidRPr="003F6BD0">
        <w:rPr>
          <w:rFonts w:ascii="Arial Nova Cond" w:hAnsi="Arial Nova Cond" w:cs="Arial"/>
          <w:b/>
          <w:bCs/>
          <w:sz w:val="22"/>
          <w:szCs w:val="22"/>
        </w:rPr>
        <w:t>DOS HONORÁRIOS DE ÊXITO</w:t>
      </w:r>
      <w:r w:rsidR="00EF547D">
        <w:rPr>
          <w:rFonts w:ascii="Arial Nova Cond" w:hAnsi="Arial Nova Cond" w:cs="Arial"/>
          <w:b/>
          <w:bCs/>
          <w:sz w:val="22"/>
          <w:szCs w:val="22"/>
        </w:rPr>
        <w:t>:</w:t>
      </w:r>
      <w:r w:rsidR="00D82DEF">
        <w:rPr>
          <w:rFonts w:ascii="Arial Nova Cond" w:hAnsi="Arial Nova Cond" w:cs="Arial"/>
          <w:b/>
          <w:bCs/>
          <w:sz w:val="22"/>
          <w:szCs w:val="22"/>
        </w:rPr>
        <w:t xml:space="preserve"> INCIDÊNCIA SOBRE O PROVEITO ECONÔMICO</w:t>
      </w:r>
    </w:p>
    <w:p w14:paraId="66F8AFCD" w14:textId="77777777" w:rsidR="00D1735F" w:rsidRPr="003F6BD0" w:rsidRDefault="00D1735F" w:rsidP="00D1735F">
      <w:pPr>
        <w:spacing w:line="276" w:lineRule="auto"/>
        <w:jc w:val="both"/>
        <w:rPr>
          <w:rFonts w:ascii="Arial Nova Cond" w:hAnsi="Arial Nova Cond" w:cs="Arial"/>
          <w:sz w:val="22"/>
          <w:szCs w:val="22"/>
        </w:rPr>
      </w:pPr>
    </w:p>
    <w:p w14:paraId="6D7D453B" w14:textId="390DAF17" w:rsidR="00D1735F" w:rsidRPr="003F6BD0" w:rsidRDefault="00EF547D" w:rsidP="00D1735F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  <w:r w:rsidRPr="00EF547D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Cláusula</w:t>
      </w:r>
      <w:r w:rsidRPr="00EF547D">
        <w:rPr>
          <w:rFonts w:ascii="Arial Nova Cond" w:eastAsia="Arial" w:hAnsi="Arial Nova Cond" w:cs="Arial"/>
          <w:b/>
          <w:bCs/>
          <w:sz w:val="22"/>
          <w:szCs w:val="22"/>
        </w:rPr>
        <w:t xml:space="preserve"> </w:t>
      </w:r>
      <w:r w:rsidR="00D1735F" w:rsidRPr="00EF547D">
        <w:rPr>
          <w:rFonts w:ascii="Arial Nova Cond" w:eastAsia="Arial" w:hAnsi="Arial Nova Cond" w:cs="Arial"/>
          <w:b/>
          <w:bCs/>
          <w:sz w:val="22"/>
          <w:szCs w:val="22"/>
        </w:rPr>
        <w:t>3</w:t>
      </w:r>
      <w:r w:rsidRPr="00EF547D">
        <w:rPr>
          <w:rFonts w:ascii="Arial Nova Cond" w:eastAsia="Arial" w:hAnsi="Arial Nova Cond" w:cs="Arial"/>
          <w:b/>
          <w:bCs/>
          <w:sz w:val="22"/>
          <w:szCs w:val="22"/>
        </w:rPr>
        <w:t>ª</w:t>
      </w:r>
      <w:r>
        <w:rPr>
          <w:rFonts w:ascii="Arial Nova Cond" w:eastAsia="Arial" w:hAnsi="Arial Nova Cond" w:cs="Arial"/>
          <w:sz w:val="22"/>
          <w:szCs w:val="22"/>
        </w:rPr>
        <w:t xml:space="preserve"> -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ab/>
        <w:t xml:space="preserve">O </w:t>
      </w:r>
      <w:r w:rsidR="00D1735F" w:rsidRPr="003F6BD0">
        <w:rPr>
          <w:rFonts w:ascii="Arial Nova Cond" w:eastAsia="Arial" w:hAnsi="Arial Nova Cond" w:cs="Arial"/>
          <w:b/>
          <w:bCs/>
          <w:sz w:val="22"/>
          <w:szCs w:val="22"/>
        </w:rPr>
        <w:t xml:space="preserve">CONTRATANTE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desde já está ciente que o </w:t>
      </w:r>
      <w:r w:rsidR="00D1735F" w:rsidRPr="003F6BD0">
        <w:rPr>
          <w:rFonts w:ascii="Arial Nova Cond" w:eastAsia="Arial" w:hAnsi="Arial Nova Cond" w:cs="Arial"/>
          <w:b/>
          <w:bCs/>
          <w:sz w:val="22"/>
          <w:szCs w:val="22"/>
        </w:rPr>
        <w:t>percentual acima a ser pago incid</w:t>
      </w:r>
      <w:r w:rsidR="00E821E3">
        <w:rPr>
          <w:rFonts w:ascii="Arial Nova Cond" w:eastAsia="Arial" w:hAnsi="Arial Nova Cond" w:cs="Arial"/>
          <w:b/>
          <w:bCs/>
          <w:sz w:val="22"/>
          <w:szCs w:val="22"/>
        </w:rPr>
        <w:t>irá</w:t>
      </w:r>
      <w:r w:rsidR="00D1735F" w:rsidRPr="003F6BD0">
        <w:rPr>
          <w:rFonts w:ascii="Arial Nova Cond" w:eastAsia="Arial" w:hAnsi="Arial Nova Cond" w:cs="Arial"/>
          <w:b/>
          <w:bCs/>
          <w:sz w:val="22"/>
          <w:szCs w:val="22"/>
        </w:rPr>
        <w:t xml:space="preserve"> sobre a totalidade dos reais proveitos econômicos auferidos.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Assim, </w:t>
      </w:r>
      <w:r w:rsidR="00E821E3">
        <w:rPr>
          <w:rFonts w:ascii="Arial Nova Cond" w:eastAsia="Arial" w:hAnsi="Arial Nova Cond" w:cs="Arial"/>
          <w:sz w:val="22"/>
          <w:szCs w:val="22"/>
        </w:rPr>
        <w:t xml:space="preserve">compreende-se que o cálculo abrangerá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valores pecuniários </w:t>
      </w:r>
      <w:r w:rsidR="00E821E3">
        <w:rPr>
          <w:rFonts w:ascii="Arial Nova Cond" w:eastAsia="Arial" w:hAnsi="Arial Nova Cond" w:cs="Arial"/>
          <w:sz w:val="22"/>
          <w:szCs w:val="22"/>
        </w:rPr>
        <w:t>recebidos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, bem como valores que </w:t>
      </w:r>
      <w:r w:rsidR="00E821E3">
        <w:rPr>
          <w:rFonts w:ascii="Arial Nova Cond" w:eastAsia="Arial" w:hAnsi="Arial Nova Cond" w:cs="Arial"/>
          <w:sz w:val="22"/>
          <w:szCs w:val="22"/>
        </w:rPr>
        <w:t xml:space="preserve">foram ou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>deix</w:t>
      </w:r>
      <w:r w:rsidR="00E821E3">
        <w:rPr>
          <w:rFonts w:ascii="Arial Nova Cond" w:eastAsia="Arial" w:hAnsi="Arial Nova Cond" w:cs="Arial"/>
          <w:sz w:val="22"/>
          <w:szCs w:val="22"/>
        </w:rPr>
        <w:t>arão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de </w:t>
      </w:r>
      <w:r w:rsidR="00E821E3">
        <w:rPr>
          <w:rFonts w:ascii="Arial Nova Cond" w:eastAsia="Arial" w:hAnsi="Arial Nova Cond" w:cs="Arial"/>
          <w:sz w:val="22"/>
          <w:szCs w:val="22"/>
        </w:rPr>
        <w:t xml:space="preserve">ser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>desembolsa</w:t>
      </w:r>
      <w:r w:rsidR="00E821E3">
        <w:rPr>
          <w:rFonts w:ascii="Arial Nova Cond" w:eastAsia="Arial" w:hAnsi="Arial Nova Cond" w:cs="Arial"/>
          <w:sz w:val="22"/>
          <w:szCs w:val="22"/>
        </w:rPr>
        <w:t>dos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em favor de terceiros, apura</w:t>
      </w:r>
      <w:r w:rsidR="00E821E3">
        <w:rPr>
          <w:rFonts w:ascii="Arial Nova Cond" w:eastAsia="Arial" w:hAnsi="Arial Nova Cond" w:cs="Arial"/>
          <w:sz w:val="22"/>
          <w:szCs w:val="22"/>
        </w:rPr>
        <w:t xml:space="preserve">dos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>cumulativamente. Inclusive, havendo desconto fiscal compulsório ou quaisquer</w:t>
      </w:r>
      <w:r w:rsidR="00E821E3">
        <w:rPr>
          <w:rFonts w:ascii="Arial Nova Cond" w:eastAsia="Arial" w:hAnsi="Arial Nova Cond" w:cs="Arial"/>
          <w:sz w:val="22"/>
          <w:szCs w:val="22"/>
        </w:rPr>
        <w:t xml:space="preserve"> outras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deduções de natureza previdenciária ou tributária sobre o montante, est</w:t>
      </w:r>
      <w:r w:rsidR="00E821E3">
        <w:rPr>
          <w:rFonts w:ascii="Arial Nova Cond" w:eastAsia="Arial" w:hAnsi="Arial Nova Cond" w:cs="Arial"/>
          <w:sz w:val="22"/>
          <w:szCs w:val="22"/>
        </w:rPr>
        <w:t>as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ser</w:t>
      </w:r>
      <w:r w:rsidR="00E821E3">
        <w:rPr>
          <w:rFonts w:ascii="Arial Nova Cond" w:eastAsia="Arial" w:hAnsi="Arial Nova Cond" w:cs="Arial"/>
          <w:sz w:val="22"/>
          <w:szCs w:val="22"/>
        </w:rPr>
        <w:t>ão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suportada</w:t>
      </w:r>
      <w:r w:rsidR="00E821E3">
        <w:rPr>
          <w:rFonts w:ascii="Arial Nova Cond" w:eastAsia="Arial" w:hAnsi="Arial Nova Cond" w:cs="Arial"/>
          <w:sz w:val="22"/>
          <w:szCs w:val="22"/>
        </w:rPr>
        <w:t>s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exclusivamente pelo(a) </w:t>
      </w:r>
      <w:r w:rsidR="00D1735F" w:rsidRPr="003F6BD0">
        <w:rPr>
          <w:rFonts w:ascii="Arial Nova Cond" w:eastAsia="Arial" w:hAnsi="Arial Nova Cond" w:cs="Arial"/>
          <w:b/>
          <w:bCs/>
          <w:sz w:val="22"/>
          <w:szCs w:val="22"/>
        </w:rPr>
        <w:t>CONTRATANTE</w:t>
      </w:r>
      <w:r w:rsidR="00E821E3">
        <w:rPr>
          <w:rFonts w:ascii="Arial Nova Cond" w:eastAsia="Arial" w:hAnsi="Arial Nova Cond" w:cs="Arial"/>
          <w:sz w:val="22"/>
          <w:szCs w:val="22"/>
        </w:rPr>
        <w:t>,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garanti</w:t>
      </w:r>
      <w:r w:rsidR="00E821E3">
        <w:rPr>
          <w:rFonts w:ascii="Arial Nova Cond" w:eastAsia="Arial" w:hAnsi="Arial Nova Cond" w:cs="Arial"/>
          <w:sz w:val="22"/>
          <w:szCs w:val="22"/>
        </w:rPr>
        <w:t>n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>do</w:t>
      </w:r>
      <w:r w:rsidR="00E821E3">
        <w:rPr>
          <w:rFonts w:ascii="Arial Nova Cond" w:eastAsia="Arial" w:hAnsi="Arial Nova Cond" w:cs="Arial"/>
          <w:sz w:val="22"/>
          <w:szCs w:val="22"/>
        </w:rPr>
        <w:t>-se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ao </w:t>
      </w:r>
      <w:r w:rsidR="00D1735F" w:rsidRPr="003F6BD0">
        <w:rPr>
          <w:rFonts w:ascii="Arial Nova Cond" w:eastAsia="Arial" w:hAnsi="Arial Nova Cond" w:cs="Arial"/>
          <w:b/>
          <w:bCs/>
          <w:sz w:val="22"/>
          <w:szCs w:val="22"/>
        </w:rPr>
        <w:t>CONTRATADO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</w:t>
      </w:r>
      <w:r w:rsidR="0010744C">
        <w:rPr>
          <w:rFonts w:ascii="Arial Nova Cond" w:eastAsia="Arial" w:hAnsi="Arial Nova Cond" w:cs="Arial"/>
          <w:sz w:val="22"/>
          <w:szCs w:val="22"/>
        </w:rPr>
        <w:t xml:space="preserve">o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recebimento </w:t>
      </w:r>
      <w:r w:rsidR="0010744C">
        <w:rPr>
          <w:rFonts w:ascii="Arial Nova Cond" w:eastAsia="Arial" w:hAnsi="Arial Nova Cond" w:cs="Arial"/>
          <w:sz w:val="22"/>
          <w:szCs w:val="22"/>
        </w:rPr>
        <w:t>integral do pe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rcentual acima </w:t>
      </w:r>
      <w:r w:rsidR="0010744C">
        <w:rPr>
          <w:rFonts w:ascii="Arial Nova Cond" w:eastAsia="Arial" w:hAnsi="Arial Nova Cond" w:cs="Arial"/>
          <w:sz w:val="22"/>
          <w:szCs w:val="22"/>
        </w:rPr>
        <w:t xml:space="preserve">sobre o total indicado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>nos cálculos de liquidação de sentença e/ou acordo, sem</w:t>
      </w:r>
      <w:r w:rsidR="0010744C">
        <w:rPr>
          <w:rFonts w:ascii="Arial Nova Cond" w:eastAsia="Arial" w:hAnsi="Arial Nova Cond" w:cs="Arial"/>
          <w:sz w:val="22"/>
          <w:szCs w:val="22"/>
        </w:rPr>
        <w:t xml:space="preserve"> quaisquer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desconto</w:t>
      </w:r>
      <w:r w:rsidR="0010744C">
        <w:rPr>
          <w:rFonts w:ascii="Arial Nova Cond" w:eastAsia="Arial" w:hAnsi="Arial Nova Cond" w:cs="Arial"/>
          <w:sz w:val="22"/>
          <w:szCs w:val="22"/>
        </w:rPr>
        <w:t>s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ou deduções</w:t>
      </w:r>
      <w:r w:rsidR="0010744C">
        <w:rPr>
          <w:rFonts w:ascii="Arial Nova Cond" w:eastAsia="Arial" w:hAnsi="Arial Nova Cond" w:cs="Arial"/>
          <w:sz w:val="22"/>
          <w:szCs w:val="22"/>
        </w:rPr>
        <w:t xml:space="preserve"> mencionadas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>anteriormente.</w:t>
      </w:r>
    </w:p>
    <w:p w14:paraId="79D5C8A3" w14:textId="77777777" w:rsidR="00D1735F" w:rsidRDefault="00D1735F" w:rsidP="00D1735F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</w:p>
    <w:p w14:paraId="2CA99E42" w14:textId="77777777" w:rsidR="00493755" w:rsidRDefault="00493755" w:rsidP="00D1735F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</w:p>
    <w:p w14:paraId="141A5C19" w14:textId="0C632AB1" w:rsidR="00D82DEF" w:rsidRDefault="00D82DEF" w:rsidP="00D1735F">
      <w:pPr>
        <w:spacing w:line="276" w:lineRule="auto"/>
        <w:jc w:val="both"/>
        <w:rPr>
          <w:rFonts w:ascii="Arial Nova Cond" w:eastAsia="Arial" w:hAnsi="Arial Nova Cond" w:cs="Arial"/>
          <w:b/>
          <w:bCs/>
          <w:sz w:val="22"/>
          <w:szCs w:val="22"/>
        </w:rPr>
      </w:pPr>
      <w:r w:rsidRPr="00524A77">
        <w:rPr>
          <w:rFonts w:ascii="Arial Nova Cond" w:eastAsia="Arial" w:hAnsi="Arial Nova Cond" w:cs="Arial"/>
          <w:b/>
          <w:bCs/>
          <w:sz w:val="22"/>
          <w:szCs w:val="22"/>
        </w:rPr>
        <w:t>DOS HONORÁRIOS SUCUMBENCIAIS</w:t>
      </w:r>
    </w:p>
    <w:p w14:paraId="3CCB8D9C" w14:textId="77777777" w:rsidR="00524A77" w:rsidRPr="00524A77" w:rsidRDefault="00524A77" w:rsidP="00D1735F">
      <w:pPr>
        <w:spacing w:line="276" w:lineRule="auto"/>
        <w:jc w:val="both"/>
        <w:rPr>
          <w:rFonts w:ascii="Arial Nova Cond" w:eastAsia="Arial" w:hAnsi="Arial Nova Cond" w:cs="Arial"/>
          <w:b/>
          <w:bCs/>
          <w:sz w:val="22"/>
          <w:szCs w:val="22"/>
        </w:rPr>
      </w:pPr>
    </w:p>
    <w:p w14:paraId="197F1E1D" w14:textId="212F13C4" w:rsidR="00D1735F" w:rsidRDefault="00EF547D" w:rsidP="00D1735F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  <w:r w:rsidRPr="00EF547D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Cláusula</w:t>
      </w:r>
      <w:r w:rsidRPr="00EF547D">
        <w:rPr>
          <w:rFonts w:ascii="Arial Nova Cond" w:eastAsia="Arial" w:hAnsi="Arial Nova Cond" w:cs="Arial"/>
          <w:b/>
          <w:bCs/>
          <w:sz w:val="22"/>
          <w:szCs w:val="22"/>
        </w:rPr>
        <w:t xml:space="preserve"> </w:t>
      </w:r>
      <w:r w:rsidR="00D1735F" w:rsidRPr="00EF547D">
        <w:rPr>
          <w:rFonts w:ascii="Arial Nova Cond" w:eastAsia="Arial" w:hAnsi="Arial Nova Cond" w:cs="Arial"/>
          <w:b/>
          <w:bCs/>
          <w:sz w:val="22"/>
          <w:szCs w:val="22"/>
        </w:rPr>
        <w:t>4</w:t>
      </w:r>
      <w:r w:rsidRPr="00EF547D">
        <w:rPr>
          <w:rFonts w:ascii="Arial Nova Cond" w:eastAsia="Arial" w:hAnsi="Arial Nova Cond" w:cs="Arial"/>
          <w:b/>
          <w:bCs/>
          <w:sz w:val="22"/>
          <w:szCs w:val="22"/>
        </w:rPr>
        <w:t>ª</w:t>
      </w:r>
      <w:r>
        <w:rPr>
          <w:rFonts w:ascii="Arial Nova Cond" w:eastAsia="Arial" w:hAnsi="Arial Nova Cond" w:cs="Arial"/>
          <w:sz w:val="22"/>
          <w:szCs w:val="22"/>
        </w:rPr>
        <w:t xml:space="preserve"> -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ab/>
      </w:r>
      <w:r w:rsidR="0010744C">
        <w:rPr>
          <w:rFonts w:ascii="Arial Nova Cond" w:eastAsia="Arial" w:hAnsi="Arial Nova Cond" w:cs="Arial"/>
          <w:sz w:val="22"/>
          <w:szCs w:val="22"/>
        </w:rPr>
        <w:t>O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</w:t>
      </w:r>
      <w:r w:rsidR="00D1735F" w:rsidRPr="003F6BD0">
        <w:rPr>
          <w:rFonts w:ascii="Arial Nova Cond" w:eastAsia="Arial" w:hAnsi="Arial Nova Cond" w:cs="Arial"/>
          <w:b/>
          <w:bCs/>
          <w:sz w:val="22"/>
          <w:szCs w:val="22"/>
        </w:rPr>
        <w:t>CONTRATANTE</w:t>
      </w:r>
      <w:r w:rsidR="0010744C" w:rsidRPr="0010744C">
        <w:rPr>
          <w:rFonts w:ascii="Arial Nova Cond" w:eastAsia="Arial" w:hAnsi="Arial Nova Cond" w:cs="Arial"/>
          <w:sz w:val="22"/>
          <w:szCs w:val="22"/>
        </w:rPr>
        <w:t>,</w:t>
      </w:r>
      <w:r w:rsidR="00D1735F" w:rsidRPr="0010744C">
        <w:rPr>
          <w:rFonts w:ascii="Arial Nova Cond" w:eastAsia="Arial" w:hAnsi="Arial Nova Cond" w:cs="Arial"/>
          <w:sz w:val="22"/>
          <w:szCs w:val="22"/>
        </w:rPr>
        <w:t xml:space="preserve">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>com a presente</w:t>
      </w:r>
      <w:r w:rsidR="0010744C">
        <w:rPr>
          <w:rFonts w:ascii="Arial Nova Cond" w:eastAsia="Arial" w:hAnsi="Arial Nova Cond" w:cs="Arial"/>
          <w:sz w:val="22"/>
          <w:szCs w:val="22"/>
        </w:rPr>
        <w:t>,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fica ciente de que os </w:t>
      </w:r>
      <w:r w:rsidR="00D1735F" w:rsidRPr="003F6BD0">
        <w:rPr>
          <w:rFonts w:ascii="Arial Nova Cond" w:eastAsia="Arial" w:hAnsi="Arial Nova Cond" w:cs="Arial"/>
          <w:b/>
          <w:sz w:val="22"/>
          <w:szCs w:val="22"/>
        </w:rPr>
        <w:t>HONORÁRIOS SUCUMBENCIAIS</w:t>
      </w:r>
      <w:r w:rsidR="00D1735F" w:rsidRPr="003F6BD0">
        <w:rPr>
          <w:rFonts w:ascii="Arial Nova Cond" w:eastAsia="Arial" w:hAnsi="Arial Nova Cond" w:cs="Arial"/>
          <w:b/>
          <w:bCs/>
          <w:sz w:val="22"/>
          <w:szCs w:val="22"/>
        </w:rPr>
        <w:t xml:space="preserve"> </w:t>
      </w:r>
      <w:r w:rsidR="0010744C" w:rsidRPr="0010744C">
        <w:rPr>
          <w:rFonts w:ascii="Arial Nova Cond" w:eastAsia="Arial" w:hAnsi="Arial Nova Cond" w:cs="Arial"/>
          <w:sz w:val="22"/>
          <w:szCs w:val="22"/>
        </w:rPr>
        <w:t>constituem</w:t>
      </w:r>
      <w:r w:rsidR="0010744C">
        <w:rPr>
          <w:rFonts w:ascii="Arial Nova Cond" w:eastAsia="Arial" w:hAnsi="Arial Nova Cond" w:cs="Arial"/>
          <w:b/>
          <w:bCs/>
          <w:sz w:val="22"/>
          <w:szCs w:val="22"/>
        </w:rPr>
        <w:t xml:space="preserve">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verba destinada exclusivamente </w:t>
      </w:r>
      <w:r w:rsidR="0010744C">
        <w:rPr>
          <w:rFonts w:ascii="Arial Nova Cond" w:eastAsia="Arial" w:hAnsi="Arial Nova Cond" w:cs="Arial"/>
          <w:sz w:val="22"/>
          <w:szCs w:val="22"/>
        </w:rPr>
        <w:t>a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o </w:t>
      </w:r>
      <w:r w:rsidR="00D1735F" w:rsidRPr="003F6BD0">
        <w:rPr>
          <w:rFonts w:ascii="Arial Nova Cond" w:eastAsia="Arial" w:hAnsi="Arial Nova Cond" w:cs="Arial"/>
          <w:b/>
          <w:bCs/>
          <w:sz w:val="22"/>
          <w:szCs w:val="22"/>
        </w:rPr>
        <w:t>CONTRATADO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>.</w:t>
      </w:r>
      <w:r w:rsidR="000973D4">
        <w:rPr>
          <w:rFonts w:ascii="Arial Nova Cond" w:eastAsia="Arial" w:hAnsi="Arial Nova Cond" w:cs="Arial"/>
          <w:sz w:val="22"/>
          <w:szCs w:val="22"/>
        </w:rPr>
        <w:t xml:space="preserve"> </w:t>
      </w:r>
      <w:r w:rsidR="0010744C">
        <w:rPr>
          <w:rFonts w:ascii="Arial Nova Cond" w:eastAsia="Arial" w:hAnsi="Arial Nova Cond" w:cs="Arial"/>
          <w:sz w:val="22"/>
          <w:szCs w:val="22"/>
        </w:rPr>
        <w:t>Por</w:t>
      </w:r>
      <w:r w:rsidR="000973D4">
        <w:rPr>
          <w:rFonts w:ascii="Arial Nova Cond" w:eastAsia="Arial" w:hAnsi="Arial Nova Cond" w:cs="Arial"/>
          <w:sz w:val="22"/>
          <w:szCs w:val="22"/>
        </w:rPr>
        <w:t xml:space="preserve"> outro lado, é de responsabilidade exclusiva do </w:t>
      </w:r>
      <w:r w:rsidR="000973D4" w:rsidRPr="000973D4">
        <w:rPr>
          <w:rFonts w:ascii="Arial Nova Cond" w:eastAsia="Arial" w:hAnsi="Arial Nova Cond" w:cs="Arial"/>
          <w:b/>
          <w:bCs/>
          <w:sz w:val="22"/>
          <w:szCs w:val="22"/>
        </w:rPr>
        <w:t>CONTRATANTE</w:t>
      </w:r>
      <w:r w:rsidR="000973D4">
        <w:rPr>
          <w:rFonts w:ascii="Arial Nova Cond" w:eastAsia="Arial" w:hAnsi="Arial Nova Cond" w:cs="Arial"/>
          <w:sz w:val="22"/>
          <w:szCs w:val="22"/>
        </w:rPr>
        <w:t xml:space="preserve"> o pagamento de sucumbência em favor da parte contrária. </w:t>
      </w:r>
    </w:p>
    <w:p w14:paraId="261618C7" w14:textId="77777777" w:rsidR="00D95106" w:rsidRPr="003F6BD0" w:rsidRDefault="00D95106" w:rsidP="00D1735F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</w:p>
    <w:p w14:paraId="6FC5EFA7" w14:textId="77777777" w:rsidR="00D1735F" w:rsidRPr="003F6BD0" w:rsidRDefault="00D1735F" w:rsidP="00D1735F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</w:p>
    <w:p w14:paraId="372C3813" w14:textId="068579CA" w:rsidR="00D1735F" w:rsidRPr="003F6BD0" w:rsidRDefault="00D1735F" w:rsidP="00D1735F">
      <w:pPr>
        <w:spacing w:line="276" w:lineRule="auto"/>
        <w:jc w:val="both"/>
        <w:rPr>
          <w:rFonts w:ascii="Arial Nova Cond" w:eastAsia="Arial" w:hAnsi="Arial Nova Cond" w:cs="Arial"/>
          <w:b/>
          <w:bCs/>
          <w:sz w:val="22"/>
          <w:szCs w:val="22"/>
        </w:rPr>
      </w:pPr>
      <w:r w:rsidRPr="003F6BD0">
        <w:rPr>
          <w:rFonts w:ascii="Arial Nova Cond" w:eastAsia="Arial" w:hAnsi="Arial Nova Cond" w:cs="Arial"/>
          <w:b/>
          <w:bCs/>
          <w:sz w:val="22"/>
          <w:szCs w:val="22"/>
        </w:rPr>
        <w:t>OBRIGAÇÕES D</w:t>
      </w:r>
      <w:r w:rsidR="00524A77">
        <w:rPr>
          <w:rFonts w:ascii="Arial Nova Cond" w:eastAsia="Arial" w:hAnsi="Arial Nova Cond" w:cs="Arial"/>
          <w:b/>
          <w:bCs/>
          <w:sz w:val="22"/>
          <w:szCs w:val="22"/>
        </w:rPr>
        <w:t>O</w:t>
      </w:r>
      <w:r w:rsidRPr="003F6BD0">
        <w:rPr>
          <w:rFonts w:ascii="Arial Nova Cond" w:eastAsia="Arial" w:hAnsi="Arial Nova Cond" w:cs="Arial"/>
          <w:b/>
          <w:bCs/>
          <w:sz w:val="22"/>
          <w:szCs w:val="22"/>
        </w:rPr>
        <w:t xml:space="preserve"> CONTRATANTE</w:t>
      </w:r>
    </w:p>
    <w:p w14:paraId="3670001A" w14:textId="77777777" w:rsidR="00D1735F" w:rsidRPr="003F6BD0" w:rsidRDefault="00D1735F" w:rsidP="00D1735F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</w:p>
    <w:p w14:paraId="01C0BF10" w14:textId="77C9B9F8" w:rsidR="00D1735F" w:rsidRPr="003F6BD0" w:rsidRDefault="00EF547D" w:rsidP="00D1735F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  <w:r w:rsidRPr="00EF547D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Cláusula</w:t>
      </w:r>
      <w:r w:rsidRPr="00EF547D">
        <w:rPr>
          <w:rFonts w:ascii="Arial Nova Cond" w:eastAsia="Arial" w:hAnsi="Arial Nova Cond" w:cs="Arial"/>
          <w:b/>
          <w:bCs/>
          <w:sz w:val="22"/>
          <w:szCs w:val="22"/>
        </w:rPr>
        <w:t xml:space="preserve"> </w:t>
      </w:r>
      <w:r w:rsidR="00D1735F" w:rsidRPr="00EF547D">
        <w:rPr>
          <w:rFonts w:ascii="Arial Nova Cond" w:eastAsia="Arial" w:hAnsi="Arial Nova Cond" w:cs="Arial"/>
          <w:b/>
          <w:bCs/>
          <w:sz w:val="22"/>
          <w:szCs w:val="22"/>
        </w:rPr>
        <w:t>5</w:t>
      </w:r>
      <w:r w:rsidRPr="00EF547D">
        <w:rPr>
          <w:rFonts w:ascii="Arial Nova Cond" w:eastAsia="Arial" w:hAnsi="Arial Nova Cond" w:cs="Arial"/>
          <w:b/>
          <w:bCs/>
          <w:sz w:val="22"/>
          <w:szCs w:val="22"/>
        </w:rPr>
        <w:t>ª</w:t>
      </w:r>
      <w:r>
        <w:rPr>
          <w:rFonts w:ascii="Arial Nova Cond" w:eastAsia="Arial" w:hAnsi="Arial Nova Cond" w:cs="Arial"/>
          <w:sz w:val="22"/>
          <w:szCs w:val="22"/>
        </w:rPr>
        <w:t xml:space="preserve"> -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ab/>
        <w:t>Não se compreende</w:t>
      </w:r>
      <w:r w:rsidR="0010744C">
        <w:rPr>
          <w:rFonts w:ascii="Arial Nova Cond" w:eastAsia="Arial" w:hAnsi="Arial Nova Cond" w:cs="Arial"/>
          <w:sz w:val="22"/>
          <w:szCs w:val="22"/>
        </w:rPr>
        <w:t>m,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nas quantias acima estipuladas, quaisquer despesas judiciais ou extrajudiciais, tais como custas processuais, taxa judiciária, honorários de terceiros, despesas de viagem, despesa</w:t>
      </w:r>
      <w:r w:rsidR="0010744C">
        <w:rPr>
          <w:rFonts w:ascii="Arial Nova Cond" w:eastAsia="Arial" w:hAnsi="Arial Nova Cond" w:cs="Arial"/>
          <w:sz w:val="22"/>
          <w:szCs w:val="22"/>
        </w:rPr>
        <w:t>s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com fotocópias de documentos, certidões e </w:t>
      </w:r>
      <w:r w:rsidR="0010744C">
        <w:rPr>
          <w:rFonts w:ascii="Arial Nova Cond" w:eastAsia="Arial" w:hAnsi="Arial Nova Cond" w:cs="Arial"/>
          <w:sz w:val="22"/>
          <w:szCs w:val="22"/>
        </w:rPr>
        <w:t xml:space="preserve">demais despesas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>necessárias.</w:t>
      </w:r>
    </w:p>
    <w:p w14:paraId="5A6E8594" w14:textId="77777777" w:rsidR="00D1735F" w:rsidRPr="003F6BD0" w:rsidRDefault="00D1735F" w:rsidP="00D1735F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</w:p>
    <w:p w14:paraId="5D076485" w14:textId="38C14437" w:rsidR="00D1735F" w:rsidRDefault="00EF547D" w:rsidP="00D1735F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  <w:r w:rsidRPr="00EF547D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Cláusula</w:t>
      </w:r>
      <w:r w:rsidRPr="00EF547D">
        <w:rPr>
          <w:rFonts w:ascii="Arial Nova Cond" w:eastAsia="Arial" w:hAnsi="Arial Nova Cond" w:cs="Arial"/>
          <w:b/>
          <w:bCs/>
          <w:sz w:val="22"/>
          <w:szCs w:val="22"/>
        </w:rPr>
        <w:t xml:space="preserve"> </w:t>
      </w:r>
      <w:r w:rsidR="00D1735F" w:rsidRPr="00EF547D">
        <w:rPr>
          <w:rFonts w:ascii="Arial Nova Cond" w:eastAsia="Arial" w:hAnsi="Arial Nova Cond" w:cs="Arial"/>
          <w:b/>
          <w:bCs/>
          <w:sz w:val="22"/>
          <w:szCs w:val="22"/>
        </w:rPr>
        <w:t>6</w:t>
      </w:r>
      <w:r w:rsidRPr="00EF547D">
        <w:rPr>
          <w:rFonts w:ascii="Arial Nova Cond" w:eastAsia="Arial" w:hAnsi="Arial Nova Cond" w:cs="Arial"/>
          <w:b/>
          <w:bCs/>
          <w:sz w:val="22"/>
          <w:szCs w:val="22"/>
        </w:rPr>
        <w:t>ª</w:t>
      </w:r>
      <w:r>
        <w:rPr>
          <w:rFonts w:ascii="Arial Nova Cond" w:eastAsia="Arial" w:hAnsi="Arial Nova Cond" w:cs="Arial"/>
          <w:sz w:val="22"/>
          <w:szCs w:val="22"/>
        </w:rPr>
        <w:t xml:space="preserve"> -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ab/>
      </w:r>
      <w:r w:rsidR="00873680" w:rsidRPr="003F6BD0">
        <w:rPr>
          <w:rFonts w:ascii="Arial Nova Cond" w:eastAsia="Arial" w:hAnsi="Arial Nova Cond" w:cs="Arial"/>
          <w:sz w:val="22"/>
          <w:szCs w:val="22"/>
        </w:rPr>
        <w:t>O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</w:t>
      </w:r>
      <w:r w:rsidR="00D1735F" w:rsidRPr="003F6BD0">
        <w:rPr>
          <w:rFonts w:ascii="Arial Nova Cond" w:eastAsia="Arial" w:hAnsi="Arial Nova Cond" w:cs="Arial"/>
          <w:b/>
          <w:bCs/>
          <w:sz w:val="22"/>
          <w:szCs w:val="22"/>
        </w:rPr>
        <w:t>CONTRATANTE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será obrigado(a) a fornecer </w:t>
      </w:r>
      <w:r w:rsidR="0010744C">
        <w:rPr>
          <w:rFonts w:ascii="Arial Nova Cond" w:eastAsia="Arial" w:hAnsi="Arial Nova Cond" w:cs="Arial"/>
          <w:sz w:val="22"/>
          <w:szCs w:val="22"/>
        </w:rPr>
        <w:t xml:space="preserve">o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>numerário necessário para a satisfação de eventuais despesas, de modo a não interromper o andamento do processo</w:t>
      </w:r>
      <w:r w:rsidR="0010744C">
        <w:rPr>
          <w:rFonts w:ascii="Arial Nova Cond" w:eastAsia="Arial" w:hAnsi="Arial Nova Cond" w:cs="Arial"/>
          <w:sz w:val="22"/>
          <w:szCs w:val="22"/>
        </w:rPr>
        <w:t>.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</w:t>
      </w:r>
      <w:r w:rsidR="0010744C">
        <w:rPr>
          <w:rFonts w:ascii="Arial Nova Cond" w:eastAsia="Arial" w:hAnsi="Arial Nova Cond" w:cs="Arial"/>
          <w:sz w:val="22"/>
          <w:szCs w:val="22"/>
        </w:rPr>
        <w:t>N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ão o fazendo, fica o </w:t>
      </w:r>
      <w:r w:rsidR="00D1735F" w:rsidRPr="003F6BD0">
        <w:rPr>
          <w:rFonts w:ascii="Arial Nova Cond" w:eastAsia="Arial" w:hAnsi="Arial Nova Cond" w:cs="Arial"/>
          <w:b/>
          <w:bCs/>
          <w:sz w:val="22"/>
          <w:szCs w:val="22"/>
        </w:rPr>
        <w:t>CONTRATADO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isento de qualquer responsabilidade pela demora ou interrupção que </w:t>
      </w:r>
      <w:r w:rsidR="0010744C">
        <w:rPr>
          <w:rFonts w:ascii="Arial Nova Cond" w:eastAsia="Arial" w:hAnsi="Arial Nova Cond" w:cs="Arial"/>
          <w:sz w:val="22"/>
          <w:szCs w:val="22"/>
        </w:rPr>
        <w:t xml:space="preserve">disso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resulte. </w:t>
      </w:r>
      <w:r w:rsidR="0010744C">
        <w:rPr>
          <w:rFonts w:ascii="Arial Nova Cond" w:eastAsia="Arial" w:hAnsi="Arial Nova Cond" w:cs="Arial"/>
          <w:sz w:val="22"/>
          <w:szCs w:val="22"/>
        </w:rPr>
        <w:t>Ressalta-se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que as quantias adiantadas pelo </w:t>
      </w:r>
      <w:r w:rsidR="00D1735F" w:rsidRPr="003F6BD0">
        <w:rPr>
          <w:rFonts w:ascii="Arial Nova Cond" w:eastAsia="Arial" w:hAnsi="Arial Nova Cond" w:cs="Arial"/>
          <w:b/>
          <w:bCs/>
          <w:sz w:val="22"/>
          <w:szCs w:val="22"/>
        </w:rPr>
        <w:t xml:space="preserve">CONTRATADO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>deverão ser restituídas/pagas</w:t>
      </w:r>
      <w:r w:rsidR="0010744C">
        <w:rPr>
          <w:rFonts w:ascii="Arial Nova Cond" w:eastAsia="Arial" w:hAnsi="Arial Nova Cond" w:cs="Arial"/>
          <w:sz w:val="22"/>
          <w:szCs w:val="22"/>
        </w:rPr>
        <w:t xml:space="preserve"> sempre que exigidas,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>a qualquer tempo.</w:t>
      </w:r>
    </w:p>
    <w:p w14:paraId="6962B51D" w14:textId="77777777" w:rsidR="00D95106" w:rsidRPr="003F6BD0" w:rsidRDefault="00D95106" w:rsidP="00D1735F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</w:p>
    <w:p w14:paraId="7FA8266B" w14:textId="77777777" w:rsidR="00D1735F" w:rsidRDefault="00D1735F" w:rsidP="00D1735F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</w:p>
    <w:p w14:paraId="70D6CA7C" w14:textId="54A2DFA0" w:rsidR="00D1735F" w:rsidRDefault="00D1735F" w:rsidP="00D1735F">
      <w:pPr>
        <w:spacing w:line="276" w:lineRule="auto"/>
        <w:jc w:val="both"/>
        <w:rPr>
          <w:rFonts w:ascii="Arial Nova Cond" w:eastAsia="Arial" w:hAnsi="Arial Nova Cond" w:cs="Arial"/>
          <w:b/>
          <w:bCs/>
          <w:sz w:val="22"/>
          <w:szCs w:val="22"/>
        </w:rPr>
      </w:pPr>
      <w:r w:rsidRPr="003F6BD0">
        <w:rPr>
          <w:rFonts w:ascii="Arial Nova Cond" w:eastAsia="Arial" w:hAnsi="Arial Nova Cond" w:cs="Arial"/>
          <w:b/>
          <w:bCs/>
          <w:sz w:val="22"/>
          <w:szCs w:val="22"/>
        </w:rPr>
        <w:lastRenderedPageBreak/>
        <w:t>DA</w:t>
      </w:r>
      <w:r w:rsidR="000B0B1A">
        <w:rPr>
          <w:rFonts w:ascii="Arial Nova Cond" w:eastAsia="Arial" w:hAnsi="Arial Nova Cond" w:cs="Arial"/>
          <w:b/>
          <w:bCs/>
          <w:sz w:val="22"/>
          <w:szCs w:val="22"/>
        </w:rPr>
        <w:t xml:space="preserve"> REVOGAÇÃO</w:t>
      </w:r>
      <w:r w:rsidRPr="003F6BD0">
        <w:rPr>
          <w:rFonts w:ascii="Arial Nova Cond" w:eastAsia="Arial" w:hAnsi="Arial Nova Cond" w:cs="Arial"/>
          <w:b/>
          <w:bCs/>
          <w:sz w:val="22"/>
          <w:szCs w:val="22"/>
        </w:rPr>
        <w:t>, ACORDO OU DESISTÊNCIA</w:t>
      </w:r>
    </w:p>
    <w:p w14:paraId="3967E4B0" w14:textId="77777777" w:rsidR="00493755" w:rsidRDefault="00493755" w:rsidP="00D1735F">
      <w:pPr>
        <w:spacing w:line="276" w:lineRule="auto"/>
        <w:jc w:val="both"/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</w:pPr>
    </w:p>
    <w:p w14:paraId="0346D41C" w14:textId="7F45F228" w:rsidR="00D1735F" w:rsidRDefault="00EF547D" w:rsidP="00D1735F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  <w:r w:rsidRPr="00EF547D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Cláusula</w:t>
      </w:r>
      <w:r w:rsidRPr="00EF547D">
        <w:rPr>
          <w:rFonts w:ascii="Arial Nova Cond" w:eastAsia="Arial" w:hAnsi="Arial Nova Cond" w:cs="Arial"/>
          <w:b/>
          <w:bCs/>
          <w:sz w:val="22"/>
          <w:szCs w:val="22"/>
        </w:rPr>
        <w:t xml:space="preserve"> </w:t>
      </w:r>
      <w:r w:rsidR="00D1735F" w:rsidRPr="00EF547D">
        <w:rPr>
          <w:rFonts w:ascii="Arial Nova Cond" w:eastAsia="Arial" w:hAnsi="Arial Nova Cond" w:cs="Arial"/>
          <w:b/>
          <w:bCs/>
          <w:sz w:val="22"/>
          <w:szCs w:val="22"/>
        </w:rPr>
        <w:t>7</w:t>
      </w:r>
      <w:r w:rsidRPr="00EF547D">
        <w:rPr>
          <w:rFonts w:ascii="Arial Nova Cond" w:eastAsia="Arial" w:hAnsi="Arial Nova Cond" w:cs="Arial"/>
          <w:b/>
          <w:bCs/>
          <w:sz w:val="22"/>
          <w:szCs w:val="22"/>
        </w:rPr>
        <w:t>ª</w:t>
      </w:r>
      <w:r>
        <w:rPr>
          <w:rFonts w:ascii="Arial Nova Cond" w:eastAsia="Arial" w:hAnsi="Arial Nova Cond" w:cs="Arial"/>
          <w:sz w:val="22"/>
          <w:szCs w:val="22"/>
        </w:rPr>
        <w:t xml:space="preserve"> -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ab/>
        <w:t xml:space="preserve">O </w:t>
      </w:r>
      <w:r w:rsidR="00D1735F" w:rsidRPr="003F6BD0">
        <w:rPr>
          <w:rFonts w:ascii="Arial Nova Cond" w:eastAsia="Arial" w:hAnsi="Arial Nova Cond" w:cs="Arial"/>
          <w:b/>
          <w:sz w:val="22"/>
          <w:szCs w:val="22"/>
        </w:rPr>
        <w:t xml:space="preserve">CONTRATADO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terá direito aos honorários estabelecidos na cláusula </w:t>
      </w:r>
      <w:r w:rsidR="00E67D8A">
        <w:rPr>
          <w:rFonts w:ascii="Arial Nova Cond" w:eastAsia="Arial" w:hAnsi="Arial Nova Cond" w:cs="Arial"/>
          <w:sz w:val="22"/>
          <w:szCs w:val="22"/>
        </w:rPr>
        <w:t>2ª</w:t>
      </w:r>
      <w:r w:rsidR="003622A5">
        <w:rPr>
          <w:rFonts w:ascii="Arial Nova Cond" w:eastAsia="Arial" w:hAnsi="Arial Nova Cond" w:cs="Arial"/>
          <w:sz w:val="22"/>
          <w:szCs w:val="22"/>
        </w:rPr>
        <w:t xml:space="preserve"> caso o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(a) </w:t>
      </w:r>
      <w:r w:rsidR="00D1735F" w:rsidRPr="003F6BD0">
        <w:rPr>
          <w:rFonts w:ascii="Arial Nova Cond" w:eastAsia="Arial" w:hAnsi="Arial Nova Cond" w:cs="Arial"/>
          <w:b/>
          <w:sz w:val="22"/>
          <w:szCs w:val="22"/>
        </w:rPr>
        <w:t>CONTRATANTE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revog</w:t>
      </w:r>
      <w:r w:rsidR="003622A5">
        <w:rPr>
          <w:rFonts w:ascii="Arial Nova Cond" w:eastAsia="Arial" w:hAnsi="Arial Nova Cond" w:cs="Arial"/>
          <w:sz w:val="22"/>
          <w:szCs w:val="22"/>
        </w:rPr>
        <w:t>ue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o mandato antes </w:t>
      </w:r>
      <w:r w:rsidR="003622A5">
        <w:rPr>
          <w:rFonts w:ascii="Arial Nova Cond" w:eastAsia="Arial" w:hAnsi="Arial Nova Cond" w:cs="Arial"/>
          <w:sz w:val="22"/>
          <w:szCs w:val="22"/>
        </w:rPr>
        <w:t>da conclusão d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>a causa, transi</w:t>
      </w:r>
      <w:r w:rsidR="003622A5">
        <w:rPr>
          <w:rFonts w:ascii="Arial Nova Cond" w:eastAsia="Arial" w:hAnsi="Arial Nova Cond" w:cs="Arial"/>
          <w:sz w:val="22"/>
          <w:szCs w:val="22"/>
        </w:rPr>
        <w:t>ja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de qualquer forma com a parte contrária ou impe</w:t>
      </w:r>
      <w:r w:rsidR="003622A5">
        <w:rPr>
          <w:rFonts w:ascii="Arial Nova Cond" w:eastAsia="Arial" w:hAnsi="Arial Nova Cond" w:cs="Arial"/>
          <w:sz w:val="22"/>
          <w:szCs w:val="22"/>
        </w:rPr>
        <w:t>ça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o </w:t>
      </w:r>
      <w:r w:rsidR="003622A5">
        <w:rPr>
          <w:rFonts w:ascii="Arial Nova Cond" w:eastAsia="Arial" w:hAnsi="Arial Nova Cond" w:cs="Arial"/>
          <w:sz w:val="22"/>
          <w:szCs w:val="22"/>
        </w:rPr>
        <w:t>pros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>seguimento do feito.</w:t>
      </w:r>
    </w:p>
    <w:p w14:paraId="38BB8D80" w14:textId="77777777" w:rsidR="00076918" w:rsidRDefault="00076918" w:rsidP="00D1735F">
      <w:pPr>
        <w:spacing w:line="276" w:lineRule="auto"/>
        <w:jc w:val="both"/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</w:pPr>
    </w:p>
    <w:p w14:paraId="7C2ACE2E" w14:textId="7566C713" w:rsidR="00D1735F" w:rsidRPr="003F6BD0" w:rsidRDefault="00EF547D" w:rsidP="00D1735F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  <w:r w:rsidRPr="00EF547D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Cláusula</w:t>
      </w:r>
      <w:r w:rsidRPr="00EF547D">
        <w:rPr>
          <w:rFonts w:ascii="Arial Nova Cond" w:eastAsia="Arial" w:hAnsi="Arial Nova Cond" w:cs="Arial"/>
          <w:b/>
          <w:bCs/>
          <w:sz w:val="22"/>
          <w:szCs w:val="22"/>
        </w:rPr>
        <w:t xml:space="preserve"> </w:t>
      </w:r>
      <w:r w:rsidR="00D1735F" w:rsidRPr="00EF547D">
        <w:rPr>
          <w:rFonts w:ascii="Arial Nova Cond" w:eastAsia="Arial" w:hAnsi="Arial Nova Cond" w:cs="Arial"/>
          <w:b/>
          <w:bCs/>
          <w:sz w:val="22"/>
          <w:szCs w:val="22"/>
        </w:rPr>
        <w:t>8</w:t>
      </w:r>
      <w:r w:rsidRPr="00EF547D">
        <w:rPr>
          <w:rFonts w:ascii="Arial Nova Cond" w:eastAsia="Arial" w:hAnsi="Arial Nova Cond" w:cs="Arial"/>
          <w:b/>
          <w:bCs/>
          <w:sz w:val="22"/>
          <w:szCs w:val="22"/>
        </w:rPr>
        <w:t>ª</w:t>
      </w:r>
      <w:r>
        <w:rPr>
          <w:rFonts w:ascii="Arial Nova Cond" w:eastAsia="Arial" w:hAnsi="Arial Nova Cond" w:cs="Arial"/>
          <w:sz w:val="22"/>
          <w:szCs w:val="22"/>
        </w:rPr>
        <w:t xml:space="preserve"> -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ab/>
        <w:t xml:space="preserve">Ocorrendo o descumprimento da cláusula </w:t>
      </w:r>
      <w:r w:rsidR="001F4B94">
        <w:rPr>
          <w:rFonts w:ascii="Arial Nova Cond" w:eastAsia="Arial" w:hAnsi="Arial Nova Cond" w:cs="Arial"/>
          <w:sz w:val="22"/>
          <w:szCs w:val="22"/>
        </w:rPr>
        <w:t>5ª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e/ou </w:t>
      </w:r>
      <w:r w:rsidR="003622A5">
        <w:rPr>
          <w:rFonts w:ascii="Arial Nova Cond" w:eastAsia="Arial" w:hAnsi="Arial Nova Cond" w:cs="Arial"/>
          <w:sz w:val="22"/>
          <w:szCs w:val="22"/>
        </w:rPr>
        <w:t xml:space="preserve">a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>efetiv</w:t>
      </w:r>
      <w:r w:rsidR="003622A5">
        <w:rPr>
          <w:rFonts w:ascii="Arial Nova Cond" w:eastAsia="Arial" w:hAnsi="Arial Nova Cond" w:cs="Arial"/>
          <w:sz w:val="22"/>
          <w:szCs w:val="22"/>
        </w:rPr>
        <w:t xml:space="preserve">a ocorrência de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qualquer das hipóteses </w:t>
      </w:r>
      <w:r w:rsidR="003622A5">
        <w:rPr>
          <w:rFonts w:ascii="Arial Nova Cond" w:eastAsia="Arial" w:hAnsi="Arial Nova Cond" w:cs="Arial"/>
          <w:sz w:val="22"/>
          <w:szCs w:val="22"/>
        </w:rPr>
        <w:t>previstas n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a cláusula </w:t>
      </w:r>
      <w:r w:rsidR="001F4B94">
        <w:rPr>
          <w:rFonts w:ascii="Arial Nova Cond" w:eastAsia="Arial" w:hAnsi="Arial Nova Cond" w:cs="Arial"/>
          <w:sz w:val="22"/>
          <w:szCs w:val="22"/>
        </w:rPr>
        <w:t>7ª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pelo(a) </w:t>
      </w:r>
      <w:r w:rsidR="00D1735F" w:rsidRPr="003F6BD0">
        <w:rPr>
          <w:rFonts w:ascii="Arial Nova Cond" w:eastAsia="Arial" w:hAnsi="Arial Nova Cond" w:cs="Arial"/>
          <w:b/>
          <w:sz w:val="22"/>
          <w:szCs w:val="22"/>
        </w:rPr>
        <w:t>CONTRATANTE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>, poderá o</w:t>
      </w:r>
      <w:r w:rsidR="00D1735F" w:rsidRPr="003F6BD0">
        <w:rPr>
          <w:rFonts w:ascii="Arial Nova Cond" w:eastAsia="Arial" w:hAnsi="Arial Nova Cond" w:cs="Arial"/>
          <w:b/>
          <w:sz w:val="22"/>
          <w:szCs w:val="22"/>
        </w:rPr>
        <w:t xml:space="preserve"> CONTRATADO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considerar</w:t>
      </w:r>
      <w:r w:rsidR="003622A5">
        <w:rPr>
          <w:rFonts w:ascii="Arial Nova Cond" w:eastAsia="Arial" w:hAnsi="Arial Nova Cond" w:cs="Arial"/>
          <w:sz w:val="22"/>
          <w:szCs w:val="22"/>
        </w:rPr>
        <w:t xml:space="preserve"> o presente contrato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violado</w:t>
      </w:r>
      <w:r w:rsidR="003622A5">
        <w:rPr>
          <w:rFonts w:ascii="Arial Nova Cond" w:eastAsia="Arial" w:hAnsi="Arial Nova Cond" w:cs="Arial"/>
          <w:sz w:val="22"/>
          <w:szCs w:val="22"/>
        </w:rPr>
        <w:t xml:space="preserve">, reputando-se vencido e imediatamente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>exigível</w:t>
      </w:r>
      <w:r w:rsidR="003622A5">
        <w:rPr>
          <w:rFonts w:ascii="Arial Nova Cond" w:eastAsia="Arial" w:hAnsi="Arial Nova Cond" w:cs="Arial"/>
          <w:sz w:val="22"/>
          <w:szCs w:val="22"/>
        </w:rPr>
        <w:t xml:space="preserve">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o saldo e/ou </w:t>
      </w:r>
      <w:r w:rsidR="003622A5">
        <w:rPr>
          <w:rFonts w:ascii="Arial Nova Cond" w:eastAsia="Arial" w:hAnsi="Arial Nova Cond" w:cs="Arial"/>
          <w:sz w:val="22"/>
          <w:szCs w:val="22"/>
        </w:rPr>
        <w:t xml:space="preserve">a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>total</w:t>
      </w:r>
      <w:r w:rsidR="003622A5">
        <w:rPr>
          <w:rFonts w:ascii="Arial Nova Cond" w:eastAsia="Arial" w:hAnsi="Arial Nova Cond" w:cs="Arial"/>
          <w:sz w:val="22"/>
          <w:szCs w:val="22"/>
        </w:rPr>
        <w:t>idade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dos honorários advocatícios.</w:t>
      </w:r>
    </w:p>
    <w:p w14:paraId="11FD3050" w14:textId="77777777" w:rsidR="00735C24" w:rsidRPr="003F6BD0" w:rsidRDefault="00735C24" w:rsidP="00D1735F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</w:p>
    <w:p w14:paraId="309441EE" w14:textId="738092A8" w:rsidR="00D1735F" w:rsidRPr="003F6BD0" w:rsidRDefault="00EF547D" w:rsidP="00D1735F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  <w:r w:rsidRPr="00EF547D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Cláusula</w:t>
      </w:r>
      <w:r w:rsidRPr="00EF547D">
        <w:rPr>
          <w:rFonts w:ascii="Arial Nova Cond" w:eastAsia="Arial" w:hAnsi="Arial Nova Cond" w:cs="Arial"/>
          <w:b/>
          <w:bCs/>
          <w:sz w:val="22"/>
          <w:szCs w:val="22"/>
        </w:rPr>
        <w:t xml:space="preserve"> </w:t>
      </w:r>
      <w:r w:rsidR="00D1735F" w:rsidRPr="00EF547D">
        <w:rPr>
          <w:rFonts w:ascii="Arial Nova Cond" w:eastAsia="Arial" w:hAnsi="Arial Nova Cond" w:cs="Arial"/>
          <w:b/>
          <w:bCs/>
          <w:sz w:val="22"/>
          <w:szCs w:val="22"/>
        </w:rPr>
        <w:t>9</w:t>
      </w:r>
      <w:r w:rsidRPr="00EF547D">
        <w:rPr>
          <w:rFonts w:ascii="Arial Nova Cond" w:eastAsia="Arial" w:hAnsi="Arial Nova Cond" w:cs="Arial"/>
          <w:b/>
          <w:bCs/>
          <w:sz w:val="22"/>
          <w:szCs w:val="22"/>
        </w:rPr>
        <w:t>ª</w:t>
      </w:r>
      <w:r>
        <w:rPr>
          <w:rFonts w:ascii="Arial Nova Cond" w:eastAsia="Arial" w:hAnsi="Arial Nova Cond" w:cs="Arial"/>
          <w:sz w:val="22"/>
          <w:szCs w:val="22"/>
        </w:rPr>
        <w:t xml:space="preserve"> -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ab/>
        <w:t xml:space="preserve">Fica estabelecido </w:t>
      </w:r>
      <w:r w:rsidR="003622A5">
        <w:rPr>
          <w:rFonts w:ascii="Arial Nova Cond" w:eastAsia="Arial" w:hAnsi="Arial Nova Cond" w:cs="Arial"/>
          <w:sz w:val="22"/>
          <w:szCs w:val="22"/>
        </w:rPr>
        <w:t xml:space="preserve">que,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em caso de desistência da ação por parte do(a) </w:t>
      </w:r>
      <w:r w:rsidR="00D1735F" w:rsidRPr="003F6BD0">
        <w:rPr>
          <w:rFonts w:ascii="Arial Nova Cond" w:eastAsia="Arial" w:hAnsi="Arial Nova Cond" w:cs="Arial"/>
          <w:b/>
          <w:sz w:val="22"/>
          <w:szCs w:val="22"/>
        </w:rPr>
        <w:t>CONTRATANTE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</w:t>
      </w:r>
      <w:r w:rsidR="00D1735F" w:rsidRPr="003F6BD0">
        <w:rPr>
          <w:rFonts w:ascii="Arial Nova Cond" w:eastAsia="Arial" w:hAnsi="Arial Nova Cond" w:cs="Arial"/>
          <w:sz w:val="22"/>
          <w:szCs w:val="22"/>
          <w:u w:val="single"/>
        </w:rPr>
        <w:t>antes d</w:t>
      </w:r>
      <w:r w:rsidR="003622A5">
        <w:rPr>
          <w:rFonts w:ascii="Arial Nova Cond" w:eastAsia="Arial" w:hAnsi="Arial Nova Cond" w:cs="Arial"/>
          <w:sz w:val="22"/>
          <w:szCs w:val="22"/>
          <w:u w:val="single"/>
        </w:rPr>
        <w:t xml:space="preserve">o </w:t>
      </w:r>
      <w:r w:rsidR="00D1735F" w:rsidRPr="003F6BD0">
        <w:rPr>
          <w:rFonts w:ascii="Arial Nova Cond" w:eastAsia="Arial" w:hAnsi="Arial Nova Cond" w:cs="Arial"/>
          <w:sz w:val="22"/>
          <w:szCs w:val="22"/>
          <w:u w:val="single"/>
        </w:rPr>
        <w:t>in</w:t>
      </w:r>
      <w:r w:rsidR="003622A5">
        <w:rPr>
          <w:rFonts w:ascii="Arial Nova Cond" w:eastAsia="Arial" w:hAnsi="Arial Nova Cond" w:cs="Arial"/>
          <w:sz w:val="22"/>
          <w:szCs w:val="22"/>
          <w:u w:val="single"/>
        </w:rPr>
        <w:t>í</w:t>
      </w:r>
      <w:r w:rsidR="00D1735F" w:rsidRPr="003F6BD0">
        <w:rPr>
          <w:rFonts w:ascii="Arial Nova Cond" w:eastAsia="Arial" w:hAnsi="Arial Nova Cond" w:cs="Arial"/>
          <w:sz w:val="22"/>
          <w:szCs w:val="22"/>
          <w:u w:val="single"/>
        </w:rPr>
        <w:t>c</w:t>
      </w:r>
      <w:r w:rsidR="003622A5">
        <w:rPr>
          <w:rFonts w:ascii="Arial Nova Cond" w:eastAsia="Arial" w:hAnsi="Arial Nova Cond" w:cs="Arial"/>
          <w:sz w:val="22"/>
          <w:szCs w:val="22"/>
          <w:u w:val="single"/>
        </w:rPr>
        <w:t>io</w:t>
      </w:r>
      <w:r w:rsidR="00D1735F" w:rsidRPr="003F6BD0">
        <w:rPr>
          <w:rFonts w:ascii="Arial Nova Cond" w:eastAsia="Arial" w:hAnsi="Arial Nova Cond" w:cs="Arial"/>
          <w:sz w:val="22"/>
          <w:szCs w:val="22"/>
          <w:u w:val="single"/>
        </w:rPr>
        <w:t xml:space="preserve"> </w:t>
      </w:r>
      <w:r w:rsidR="003622A5">
        <w:rPr>
          <w:rFonts w:ascii="Arial Nova Cond" w:eastAsia="Arial" w:hAnsi="Arial Nova Cond" w:cs="Arial"/>
          <w:sz w:val="22"/>
          <w:szCs w:val="22"/>
          <w:u w:val="single"/>
        </w:rPr>
        <w:t>d</w:t>
      </w:r>
      <w:r w:rsidR="00D1735F" w:rsidRPr="003F6BD0">
        <w:rPr>
          <w:rFonts w:ascii="Arial Nova Cond" w:eastAsia="Arial" w:hAnsi="Arial Nova Cond" w:cs="Arial"/>
          <w:sz w:val="22"/>
          <w:szCs w:val="22"/>
          <w:u w:val="single"/>
        </w:rPr>
        <w:t xml:space="preserve">os serviços indicados na cláusula </w:t>
      </w:r>
      <w:r w:rsidR="00693E8B">
        <w:rPr>
          <w:rFonts w:ascii="Arial Nova Cond" w:eastAsia="Arial" w:hAnsi="Arial Nova Cond" w:cs="Arial"/>
          <w:sz w:val="22"/>
          <w:szCs w:val="22"/>
          <w:u w:val="single"/>
        </w:rPr>
        <w:t>1</w:t>
      </w:r>
      <w:r w:rsidR="001F4B94">
        <w:rPr>
          <w:rFonts w:ascii="Arial Nova Cond" w:eastAsia="Arial" w:hAnsi="Arial Nova Cond" w:cs="Arial"/>
          <w:sz w:val="22"/>
          <w:szCs w:val="22"/>
          <w:u w:val="single"/>
        </w:rPr>
        <w:t>ª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, </w:t>
      </w:r>
      <w:r w:rsidR="003622A5">
        <w:rPr>
          <w:rFonts w:ascii="Arial Nova Cond" w:eastAsia="Arial" w:hAnsi="Arial Nova Cond" w:cs="Arial"/>
          <w:sz w:val="22"/>
          <w:szCs w:val="22"/>
        </w:rPr>
        <w:t>s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erão devidos ao </w:t>
      </w:r>
      <w:r w:rsidR="00D1735F" w:rsidRPr="003F6BD0">
        <w:rPr>
          <w:rFonts w:ascii="Arial Nova Cond" w:eastAsia="Arial" w:hAnsi="Arial Nova Cond" w:cs="Arial"/>
          <w:b/>
          <w:sz w:val="22"/>
          <w:szCs w:val="22"/>
        </w:rPr>
        <w:t>CONTRATADO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>, a título de honorários por assessoria e consultoria jurídica</w:t>
      </w:r>
      <w:r w:rsidR="009A3064">
        <w:rPr>
          <w:rFonts w:ascii="Arial Nova Cond" w:eastAsia="Arial" w:hAnsi="Arial Nova Cond" w:cs="Arial"/>
          <w:sz w:val="22"/>
          <w:szCs w:val="22"/>
        </w:rPr>
        <w:t>,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o valor de R$ 1.000,00 (mil reais)</w:t>
      </w:r>
      <w:r w:rsidR="009A3064">
        <w:rPr>
          <w:rFonts w:ascii="Arial Nova Cond" w:eastAsia="Arial" w:hAnsi="Arial Nova Cond" w:cs="Arial"/>
          <w:sz w:val="22"/>
          <w:szCs w:val="22"/>
        </w:rPr>
        <w:t xml:space="preserve">. </w:t>
      </w:r>
      <w:r w:rsidR="003622A5">
        <w:rPr>
          <w:rFonts w:ascii="Arial Nova Cond" w:eastAsia="Arial" w:hAnsi="Arial Nova Cond" w:cs="Arial"/>
          <w:sz w:val="22"/>
          <w:szCs w:val="22"/>
        </w:rPr>
        <w:t xml:space="preserve">Caso a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desistência </w:t>
      </w:r>
      <w:r w:rsidR="003622A5">
        <w:rPr>
          <w:rFonts w:ascii="Arial Nova Cond" w:eastAsia="Arial" w:hAnsi="Arial Nova Cond" w:cs="Arial"/>
          <w:sz w:val="22"/>
          <w:szCs w:val="22"/>
        </w:rPr>
        <w:t xml:space="preserve">ocorra </w:t>
      </w:r>
      <w:r w:rsidR="00D1735F" w:rsidRPr="003F6BD0">
        <w:rPr>
          <w:rFonts w:ascii="Arial Nova Cond" w:eastAsia="Arial" w:hAnsi="Arial Nova Cond" w:cs="Arial"/>
          <w:sz w:val="22"/>
          <w:szCs w:val="22"/>
          <w:u w:val="single"/>
        </w:rPr>
        <w:t>após</w:t>
      </w:r>
      <w:r w:rsidR="003622A5">
        <w:rPr>
          <w:rFonts w:ascii="Arial Nova Cond" w:eastAsia="Arial" w:hAnsi="Arial Nova Cond" w:cs="Arial"/>
          <w:sz w:val="22"/>
          <w:szCs w:val="22"/>
          <w:u w:val="single"/>
        </w:rPr>
        <w:t xml:space="preserve"> o </w:t>
      </w:r>
      <w:r w:rsidR="00D1735F" w:rsidRPr="003F6BD0">
        <w:rPr>
          <w:rFonts w:ascii="Arial Nova Cond" w:eastAsia="Arial" w:hAnsi="Arial Nova Cond" w:cs="Arial"/>
          <w:sz w:val="22"/>
          <w:szCs w:val="22"/>
          <w:u w:val="single"/>
        </w:rPr>
        <w:t>in</w:t>
      </w:r>
      <w:r w:rsidR="003622A5">
        <w:rPr>
          <w:rFonts w:ascii="Arial Nova Cond" w:eastAsia="Arial" w:hAnsi="Arial Nova Cond" w:cs="Arial"/>
          <w:sz w:val="22"/>
          <w:szCs w:val="22"/>
          <w:u w:val="single"/>
        </w:rPr>
        <w:t>í</w:t>
      </w:r>
      <w:r w:rsidR="00D1735F" w:rsidRPr="003F6BD0">
        <w:rPr>
          <w:rFonts w:ascii="Arial Nova Cond" w:eastAsia="Arial" w:hAnsi="Arial Nova Cond" w:cs="Arial"/>
          <w:sz w:val="22"/>
          <w:szCs w:val="22"/>
          <w:u w:val="single"/>
        </w:rPr>
        <w:t>ci</w:t>
      </w:r>
      <w:r w:rsidR="003622A5">
        <w:rPr>
          <w:rFonts w:ascii="Arial Nova Cond" w:eastAsia="Arial" w:hAnsi="Arial Nova Cond" w:cs="Arial"/>
          <w:sz w:val="22"/>
          <w:szCs w:val="22"/>
          <w:u w:val="single"/>
        </w:rPr>
        <w:t xml:space="preserve">o dos </w:t>
      </w:r>
      <w:r w:rsidR="00D1735F" w:rsidRPr="003F6BD0">
        <w:rPr>
          <w:rFonts w:ascii="Arial Nova Cond" w:eastAsia="Arial" w:hAnsi="Arial Nova Cond" w:cs="Arial"/>
          <w:sz w:val="22"/>
          <w:szCs w:val="22"/>
          <w:u w:val="single"/>
        </w:rPr>
        <w:t>serviços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, estando o feito ainda em </w:t>
      </w:r>
      <w:r w:rsidR="009A3064">
        <w:rPr>
          <w:rFonts w:ascii="Arial Nova Cond" w:eastAsia="Arial" w:hAnsi="Arial Nova Cond" w:cs="Arial"/>
          <w:sz w:val="22"/>
          <w:szCs w:val="22"/>
        </w:rPr>
        <w:t>Primeira I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>nstância, serão devidos honorários contratuais proporciona</w:t>
      </w:r>
      <w:r w:rsidR="004452D2">
        <w:rPr>
          <w:rFonts w:ascii="Arial Nova Cond" w:eastAsia="Arial" w:hAnsi="Arial Nova Cond" w:cs="Arial"/>
          <w:sz w:val="22"/>
          <w:szCs w:val="22"/>
        </w:rPr>
        <w:t>is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ao trabalho realizado, </w:t>
      </w:r>
      <w:r w:rsidR="003622A5">
        <w:rPr>
          <w:rFonts w:ascii="Arial Nova Cond" w:eastAsia="Arial" w:hAnsi="Arial Nova Cond" w:cs="Arial"/>
          <w:sz w:val="22"/>
          <w:szCs w:val="22"/>
        </w:rPr>
        <w:t>com base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na tabela de honorários mínimos da Ordem dos Advogados do Brasil.</w:t>
      </w:r>
    </w:p>
    <w:p w14:paraId="42B20ABF" w14:textId="77777777" w:rsidR="00D1735F" w:rsidRDefault="00D1735F" w:rsidP="00D1735F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</w:p>
    <w:p w14:paraId="684E5A96" w14:textId="77777777" w:rsidR="00493755" w:rsidRDefault="00493755" w:rsidP="00D1735F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</w:p>
    <w:p w14:paraId="49E06C6C" w14:textId="38B7D3D2" w:rsidR="00524A77" w:rsidRPr="00493755" w:rsidRDefault="00524A77" w:rsidP="00D1735F">
      <w:pPr>
        <w:spacing w:line="276" w:lineRule="auto"/>
        <w:jc w:val="both"/>
        <w:rPr>
          <w:rFonts w:ascii="Arial Nova Cond" w:eastAsia="Arial" w:hAnsi="Arial Nova Cond" w:cs="Arial"/>
          <w:b/>
          <w:bCs/>
          <w:sz w:val="22"/>
          <w:szCs w:val="22"/>
        </w:rPr>
      </w:pPr>
      <w:r w:rsidRPr="00493755">
        <w:rPr>
          <w:rFonts w:ascii="Arial Nova Cond" w:eastAsia="Arial" w:hAnsi="Arial Nova Cond" w:cs="Arial"/>
          <w:b/>
          <w:bCs/>
          <w:sz w:val="22"/>
          <w:szCs w:val="22"/>
        </w:rPr>
        <w:t>DEDUÇÃO DE VALORES PO</w:t>
      </w:r>
      <w:r w:rsidR="00493755">
        <w:rPr>
          <w:rFonts w:ascii="Arial Nova Cond" w:eastAsia="Arial" w:hAnsi="Arial Nova Cond" w:cs="Arial"/>
          <w:b/>
          <w:bCs/>
          <w:sz w:val="22"/>
          <w:szCs w:val="22"/>
        </w:rPr>
        <w:t>R</w:t>
      </w:r>
      <w:r w:rsidRPr="00493755">
        <w:rPr>
          <w:rFonts w:ascii="Arial Nova Cond" w:eastAsia="Arial" w:hAnsi="Arial Nova Cond" w:cs="Arial"/>
          <w:b/>
          <w:bCs/>
          <w:sz w:val="22"/>
          <w:szCs w:val="22"/>
        </w:rPr>
        <w:t xml:space="preserve"> ALVARÁ JUDICIAL</w:t>
      </w:r>
    </w:p>
    <w:p w14:paraId="04A3D55E" w14:textId="77777777" w:rsidR="00493755" w:rsidRPr="003F6BD0" w:rsidRDefault="00493755" w:rsidP="00D1735F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</w:p>
    <w:p w14:paraId="43531F92" w14:textId="6B8D136B" w:rsidR="00D1735F" w:rsidRPr="003F6BD0" w:rsidRDefault="00EF547D" w:rsidP="00D1735F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  <w:r w:rsidRPr="00EF547D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Cláusula</w:t>
      </w:r>
      <w:r w:rsidRPr="00EF547D">
        <w:rPr>
          <w:rFonts w:ascii="Arial Nova Cond" w:eastAsia="Arial" w:hAnsi="Arial Nova Cond" w:cs="Arial"/>
          <w:b/>
          <w:bCs/>
          <w:sz w:val="22"/>
          <w:szCs w:val="22"/>
        </w:rPr>
        <w:t xml:space="preserve"> </w:t>
      </w:r>
      <w:r w:rsidR="00D1735F" w:rsidRPr="00EF547D">
        <w:rPr>
          <w:rFonts w:ascii="Arial Nova Cond" w:eastAsia="Arial" w:hAnsi="Arial Nova Cond" w:cs="Arial"/>
          <w:b/>
          <w:bCs/>
          <w:sz w:val="22"/>
          <w:szCs w:val="22"/>
        </w:rPr>
        <w:t>10</w:t>
      </w:r>
      <w:r w:rsidR="00493755">
        <w:rPr>
          <w:rFonts w:ascii="Arial Nova Cond" w:eastAsia="Arial" w:hAnsi="Arial Nova Cond" w:cs="Arial"/>
          <w:b/>
          <w:bCs/>
          <w:sz w:val="22"/>
          <w:szCs w:val="22"/>
        </w:rPr>
        <w:t xml:space="preserve"> </w:t>
      </w:r>
      <w:r>
        <w:rPr>
          <w:rFonts w:ascii="Arial Nova Cond" w:eastAsia="Arial" w:hAnsi="Arial Nova Cond" w:cs="Arial"/>
          <w:sz w:val="22"/>
          <w:szCs w:val="22"/>
        </w:rPr>
        <w:t>-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ab/>
        <w:t xml:space="preserve">O </w:t>
      </w:r>
      <w:r w:rsidR="00D1735F" w:rsidRPr="003F6BD0">
        <w:rPr>
          <w:rFonts w:ascii="Arial Nova Cond" w:eastAsia="Arial" w:hAnsi="Arial Nova Cond" w:cs="Arial"/>
          <w:b/>
          <w:sz w:val="22"/>
          <w:szCs w:val="22"/>
        </w:rPr>
        <w:t>CONTRATANTE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tem ciência </w:t>
      </w:r>
      <w:r w:rsidR="006120BA">
        <w:rPr>
          <w:rFonts w:ascii="Arial Nova Cond" w:eastAsia="Arial" w:hAnsi="Arial Nova Cond" w:cs="Arial"/>
          <w:sz w:val="22"/>
          <w:szCs w:val="22"/>
        </w:rPr>
        <w:t xml:space="preserve">de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que os valores a serem pagos referente aos honorários advocatícios acima estipulados poderão ser deduzidos </w:t>
      </w:r>
      <w:r w:rsidR="006120BA">
        <w:rPr>
          <w:rFonts w:ascii="Arial Nova Cond" w:eastAsia="Arial" w:hAnsi="Arial Nova Cond" w:cs="Arial"/>
          <w:sz w:val="22"/>
          <w:szCs w:val="22"/>
        </w:rPr>
        <w:t>d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>o montante a ser levantado por meio de alvará judicial.</w:t>
      </w:r>
    </w:p>
    <w:p w14:paraId="66EF0A3D" w14:textId="77777777" w:rsidR="00D1735F" w:rsidRPr="003F6BD0" w:rsidRDefault="00D1735F" w:rsidP="00D1735F">
      <w:pPr>
        <w:spacing w:line="276" w:lineRule="auto"/>
        <w:rPr>
          <w:rFonts w:ascii="Arial Nova Cond" w:eastAsia="Arial" w:hAnsi="Arial Nova Cond" w:cs="Arial"/>
          <w:color w:val="000000" w:themeColor="text1"/>
          <w:sz w:val="22"/>
          <w:szCs w:val="22"/>
        </w:rPr>
      </w:pPr>
    </w:p>
    <w:p w14:paraId="081BB7AA" w14:textId="77777777" w:rsidR="00D1735F" w:rsidRPr="003F6BD0" w:rsidRDefault="00D1735F" w:rsidP="00D1735F">
      <w:pPr>
        <w:spacing w:line="276" w:lineRule="auto"/>
        <w:rPr>
          <w:rFonts w:ascii="Arial Nova Cond" w:eastAsia="Arial" w:hAnsi="Arial Nova Cond" w:cs="Arial"/>
          <w:color w:val="000000" w:themeColor="text1"/>
          <w:sz w:val="22"/>
          <w:szCs w:val="22"/>
        </w:rPr>
      </w:pPr>
    </w:p>
    <w:p w14:paraId="7B68BD11" w14:textId="4151F463" w:rsidR="00D1735F" w:rsidRPr="003F6BD0" w:rsidRDefault="00D1735F" w:rsidP="00D1735F">
      <w:pPr>
        <w:spacing w:line="276" w:lineRule="auto"/>
        <w:jc w:val="both"/>
        <w:rPr>
          <w:rFonts w:ascii="Arial Nova Cond" w:eastAsia="Arial" w:hAnsi="Arial Nova Cond" w:cs="Arial"/>
          <w:b/>
          <w:bCs/>
          <w:color w:val="000000" w:themeColor="text1"/>
          <w:sz w:val="22"/>
          <w:szCs w:val="22"/>
        </w:rPr>
      </w:pPr>
      <w:r w:rsidRPr="003F6BD0">
        <w:rPr>
          <w:rFonts w:ascii="Arial Nova Cond" w:eastAsia="Arial" w:hAnsi="Arial Nova Cond" w:cs="Arial"/>
          <w:b/>
          <w:bCs/>
          <w:color w:val="000000" w:themeColor="text1"/>
          <w:sz w:val="22"/>
          <w:szCs w:val="22"/>
        </w:rPr>
        <w:t>INFORMAÇÕES SOBRE ANDAMENTOS PROCESSUAIS</w:t>
      </w:r>
    </w:p>
    <w:p w14:paraId="7C2A3F7D" w14:textId="77777777" w:rsidR="00D1735F" w:rsidRPr="003F6BD0" w:rsidRDefault="00D1735F" w:rsidP="00D1735F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</w:p>
    <w:p w14:paraId="7BD2AA99" w14:textId="69E06FEB" w:rsidR="00D1735F" w:rsidRPr="003F6BD0" w:rsidRDefault="00EF547D" w:rsidP="00D1735F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  <w:r w:rsidRPr="00EF547D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Cláusula</w:t>
      </w:r>
      <w:r w:rsidRPr="00EF547D">
        <w:rPr>
          <w:rFonts w:ascii="Arial Nova Cond" w:eastAsia="Arial" w:hAnsi="Arial Nova Cond" w:cs="Arial"/>
          <w:b/>
          <w:bCs/>
          <w:sz w:val="22"/>
          <w:szCs w:val="22"/>
        </w:rPr>
        <w:t xml:space="preserve"> </w:t>
      </w:r>
      <w:r w:rsidR="00D1735F" w:rsidRPr="00EF547D">
        <w:rPr>
          <w:rFonts w:ascii="Arial Nova Cond" w:eastAsia="Arial" w:hAnsi="Arial Nova Cond" w:cs="Arial"/>
          <w:b/>
          <w:bCs/>
          <w:sz w:val="22"/>
          <w:szCs w:val="22"/>
        </w:rPr>
        <w:t>11</w:t>
      </w:r>
      <w:r w:rsidR="00493755">
        <w:rPr>
          <w:rFonts w:ascii="Arial Nova Cond" w:eastAsia="Arial" w:hAnsi="Arial Nova Cond" w:cs="Arial"/>
          <w:b/>
          <w:bCs/>
          <w:sz w:val="22"/>
          <w:szCs w:val="22"/>
        </w:rPr>
        <w:t xml:space="preserve"> </w:t>
      </w:r>
      <w:r>
        <w:rPr>
          <w:rFonts w:ascii="Arial Nova Cond" w:eastAsia="Arial" w:hAnsi="Arial Nova Cond" w:cs="Arial"/>
          <w:sz w:val="22"/>
          <w:szCs w:val="22"/>
        </w:rPr>
        <w:t>-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ab/>
        <w:t>O</w:t>
      </w:r>
      <w:r w:rsidR="0015756C" w:rsidRPr="003F6BD0">
        <w:rPr>
          <w:rFonts w:ascii="Arial Nova Cond" w:eastAsia="Arial" w:hAnsi="Arial Nova Cond" w:cs="Arial"/>
          <w:sz w:val="22"/>
          <w:szCs w:val="22"/>
        </w:rPr>
        <w:t xml:space="preserve"> </w:t>
      </w:r>
      <w:r w:rsidR="00D1735F" w:rsidRPr="003F6BD0">
        <w:rPr>
          <w:rFonts w:ascii="Arial Nova Cond" w:eastAsia="Arial" w:hAnsi="Arial Nova Cond" w:cs="Arial"/>
          <w:b/>
          <w:bCs/>
          <w:sz w:val="22"/>
          <w:szCs w:val="22"/>
        </w:rPr>
        <w:t>CONTRATADO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, </w:t>
      </w:r>
      <w:r w:rsidR="006120BA">
        <w:rPr>
          <w:rFonts w:ascii="Arial Nova Cond" w:eastAsia="Arial" w:hAnsi="Arial Nova Cond" w:cs="Arial"/>
          <w:sz w:val="22"/>
          <w:szCs w:val="22"/>
        </w:rPr>
        <w:t xml:space="preserve">por meio de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seus advogados ou funcionários, </w:t>
      </w:r>
      <w:r w:rsidR="001F4B94">
        <w:rPr>
          <w:rFonts w:ascii="Arial Nova Cond" w:eastAsia="Arial" w:hAnsi="Arial Nova Cond" w:cs="Arial"/>
          <w:sz w:val="22"/>
          <w:szCs w:val="22"/>
        </w:rPr>
        <w:t>prestará informações ao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</w:t>
      </w:r>
      <w:r w:rsidR="00D1735F" w:rsidRPr="003F6BD0">
        <w:rPr>
          <w:rFonts w:ascii="Arial Nova Cond" w:eastAsia="Arial" w:hAnsi="Arial Nova Cond" w:cs="Arial"/>
          <w:b/>
          <w:bCs/>
          <w:sz w:val="22"/>
          <w:szCs w:val="22"/>
        </w:rPr>
        <w:t>CONTRATANTE</w:t>
      </w:r>
      <w:r w:rsidR="009A3064">
        <w:rPr>
          <w:rFonts w:ascii="Arial Nova Cond" w:eastAsia="Arial" w:hAnsi="Arial Nova Cond" w:cs="Arial"/>
          <w:b/>
          <w:bCs/>
          <w:sz w:val="22"/>
          <w:szCs w:val="22"/>
        </w:rPr>
        <w:t>,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por e-mail ou por escrito (WhatsApp), sempre que solicitado. </w:t>
      </w:r>
    </w:p>
    <w:p w14:paraId="1C01AA30" w14:textId="77777777" w:rsidR="0019277F" w:rsidRPr="003F6BD0" w:rsidRDefault="0019277F" w:rsidP="00D1735F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</w:p>
    <w:p w14:paraId="774B000D" w14:textId="157D21E7" w:rsidR="0019277F" w:rsidRPr="003F6BD0" w:rsidRDefault="00EF547D" w:rsidP="00D1735F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  <w:r w:rsidRPr="00EF547D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Cláusula</w:t>
      </w:r>
      <w:r w:rsidRPr="00EF547D">
        <w:rPr>
          <w:rFonts w:ascii="Arial Nova Cond" w:eastAsia="Arial" w:hAnsi="Arial Nova Cond" w:cs="Arial"/>
          <w:b/>
          <w:bCs/>
          <w:sz w:val="22"/>
          <w:szCs w:val="22"/>
        </w:rPr>
        <w:t xml:space="preserve"> </w:t>
      </w:r>
      <w:r w:rsidR="0019277F" w:rsidRPr="00EF547D">
        <w:rPr>
          <w:rFonts w:ascii="Arial Nova Cond" w:eastAsia="Arial" w:hAnsi="Arial Nova Cond" w:cs="Arial"/>
          <w:b/>
          <w:bCs/>
          <w:sz w:val="22"/>
          <w:szCs w:val="22"/>
        </w:rPr>
        <w:t>12</w:t>
      </w:r>
      <w:r>
        <w:rPr>
          <w:rFonts w:ascii="Arial Nova Cond" w:eastAsia="Arial" w:hAnsi="Arial Nova Cond" w:cs="Arial"/>
          <w:sz w:val="22"/>
          <w:szCs w:val="22"/>
        </w:rPr>
        <w:t xml:space="preserve"> -</w:t>
      </w:r>
      <w:r w:rsidR="0019277F" w:rsidRPr="003F6BD0">
        <w:rPr>
          <w:rFonts w:ascii="Arial Nova Cond" w:eastAsia="Arial" w:hAnsi="Arial Nova Cond" w:cs="Arial"/>
          <w:sz w:val="22"/>
          <w:szCs w:val="22"/>
        </w:rPr>
        <w:tab/>
        <w:t>O</w:t>
      </w:r>
      <w:r w:rsidR="0015756C" w:rsidRPr="003F6BD0">
        <w:rPr>
          <w:rFonts w:ascii="Arial Nova Cond" w:eastAsia="Arial" w:hAnsi="Arial Nova Cond" w:cs="Arial"/>
          <w:sz w:val="22"/>
          <w:szCs w:val="22"/>
        </w:rPr>
        <w:t xml:space="preserve"> </w:t>
      </w:r>
      <w:r w:rsidR="0019277F" w:rsidRPr="003F6BD0">
        <w:rPr>
          <w:rFonts w:ascii="Arial Nova Cond" w:eastAsia="Arial" w:hAnsi="Arial Nova Cond" w:cs="Arial"/>
          <w:b/>
          <w:bCs/>
          <w:sz w:val="22"/>
          <w:szCs w:val="22"/>
        </w:rPr>
        <w:t>CONTRATADO</w:t>
      </w:r>
      <w:r w:rsidR="0019277F" w:rsidRPr="003F6BD0">
        <w:rPr>
          <w:rFonts w:ascii="Arial Nova Cond" w:eastAsia="Arial" w:hAnsi="Arial Nova Cond" w:cs="Arial"/>
          <w:sz w:val="22"/>
          <w:szCs w:val="22"/>
        </w:rPr>
        <w:t xml:space="preserve"> prestará informações trimestralmente sobre</w:t>
      </w:r>
      <w:r w:rsidR="006120BA">
        <w:rPr>
          <w:rFonts w:ascii="Arial Nova Cond" w:eastAsia="Arial" w:hAnsi="Arial Nova Cond" w:cs="Arial"/>
          <w:sz w:val="22"/>
          <w:szCs w:val="22"/>
        </w:rPr>
        <w:t xml:space="preserve"> os</w:t>
      </w:r>
      <w:r w:rsidR="0019277F" w:rsidRPr="003F6BD0">
        <w:rPr>
          <w:rFonts w:ascii="Arial Nova Cond" w:eastAsia="Arial" w:hAnsi="Arial Nova Cond" w:cs="Arial"/>
          <w:sz w:val="22"/>
          <w:szCs w:val="22"/>
        </w:rPr>
        <w:t xml:space="preserve"> andamentos processuais, salvo</w:t>
      </w:r>
      <w:r w:rsidR="006120BA">
        <w:rPr>
          <w:rFonts w:ascii="Arial Nova Cond" w:eastAsia="Arial" w:hAnsi="Arial Nova Cond" w:cs="Arial"/>
          <w:sz w:val="22"/>
          <w:szCs w:val="22"/>
        </w:rPr>
        <w:t xml:space="preserve"> nos casos em</w:t>
      </w:r>
      <w:r w:rsidR="0019277F" w:rsidRPr="003F6BD0">
        <w:rPr>
          <w:rFonts w:ascii="Arial Nova Cond" w:eastAsia="Arial" w:hAnsi="Arial Nova Cond" w:cs="Arial"/>
          <w:sz w:val="22"/>
          <w:szCs w:val="22"/>
        </w:rPr>
        <w:t xml:space="preserve"> que </w:t>
      </w:r>
      <w:r w:rsidR="006120BA">
        <w:rPr>
          <w:rFonts w:ascii="Arial Nova Cond" w:eastAsia="Arial" w:hAnsi="Arial Nova Cond" w:cs="Arial"/>
          <w:sz w:val="22"/>
          <w:szCs w:val="22"/>
        </w:rPr>
        <w:t xml:space="preserve">as informações </w:t>
      </w:r>
      <w:r w:rsidR="0019277F" w:rsidRPr="003F6BD0">
        <w:rPr>
          <w:rFonts w:ascii="Arial Nova Cond" w:eastAsia="Arial" w:hAnsi="Arial Nova Cond" w:cs="Arial"/>
          <w:sz w:val="22"/>
          <w:szCs w:val="22"/>
        </w:rPr>
        <w:t>demandem contato imediat</w:t>
      </w:r>
      <w:r w:rsidR="006120BA">
        <w:rPr>
          <w:rFonts w:ascii="Arial Nova Cond" w:eastAsia="Arial" w:hAnsi="Arial Nova Cond" w:cs="Arial"/>
          <w:sz w:val="22"/>
          <w:szCs w:val="22"/>
        </w:rPr>
        <w:t>o</w:t>
      </w:r>
      <w:r w:rsidR="0019277F" w:rsidRPr="003F6BD0">
        <w:rPr>
          <w:rFonts w:ascii="Arial Nova Cond" w:eastAsia="Arial" w:hAnsi="Arial Nova Cond" w:cs="Arial"/>
          <w:sz w:val="22"/>
          <w:szCs w:val="22"/>
        </w:rPr>
        <w:t xml:space="preserve">. </w:t>
      </w:r>
    </w:p>
    <w:p w14:paraId="65524D01" w14:textId="77777777" w:rsidR="00D1735F" w:rsidRDefault="00D1735F" w:rsidP="00D1735F">
      <w:pPr>
        <w:spacing w:line="276" w:lineRule="auto"/>
        <w:jc w:val="both"/>
        <w:rPr>
          <w:rFonts w:ascii="Arial Nova Cond" w:eastAsia="Arial" w:hAnsi="Arial Nova Cond" w:cs="Arial"/>
          <w:b/>
          <w:bCs/>
          <w:sz w:val="22"/>
          <w:szCs w:val="22"/>
        </w:rPr>
      </w:pPr>
    </w:p>
    <w:p w14:paraId="01172DC4" w14:textId="77777777" w:rsidR="00524A77" w:rsidRPr="003F6BD0" w:rsidRDefault="00524A77" w:rsidP="00D1735F">
      <w:pPr>
        <w:spacing w:line="276" w:lineRule="auto"/>
        <w:jc w:val="both"/>
        <w:rPr>
          <w:rFonts w:ascii="Arial Nova Cond" w:eastAsia="Arial" w:hAnsi="Arial Nova Cond" w:cs="Arial"/>
          <w:b/>
          <w:bCs/>
          <w:sz w:val="22"/>
          <w:szCs w:val="22"/>
        </w:rPr>
      </w:pPr>
    </w:p>
    <w:p w14:paraId="216110F5" w14:textId="0769D4CB" w:rsidR="00D1735F" w:rsidRPr="003F6BD0" w:rsidRDefault="00D1735F" w:rsidP="00D1735F">
      <w:pPr>
        <w:spacing w:line="276" w:lineRule="auto"/>
        <w:jc w:val="both"/>
        <w:rPr>
          <w:rFonts w:ascii="Arial Nova Cond" w:eastAsia="Arial" w:hAnsi="Arial Nova Cond" w:cs="Arial"/>
          <w:b/>
          <w:bCs/>
          <w:sz w:val="22"/>
          <w:szCs w:val="22"/>
        </w:rPr>
      </w:pPr>
      <w:r w:rsidRPr="003F6BD0">
        <w:rPr>
          <w:rFonts w:ascii="Arial Nova Cond" w:eastAsia="Arial" w:hAnsi="Arial Nova Cond" w:cs="Arial"/>
          <w:b/>
          <w:bCs/>
          <w:sz w:val="22"/>
          <w:szCs w:val="22"/>
        </w:rPr>
        <w:t>DISPOSIÇÕES GERAIS</w:t>
      </w:r>
    </w:p>
    <w:p w14:paraId="23D44891" w14:textId="77777777" w:rsidR="00D1735F" w:rsidRPr="003F6BD0" w:rsidRDefault="00D1735F" w:rsidP="00D1735F">
      <w:pPr>
        <w:spacing w:line="276" w:lineRule="auto"/>
        <w:jc w:val="both"/>
        <w:rPr>
          <w:rFonts w:ascii="Arial Nova Cond" w:eastAsia="Arial" w:hAnsi="Arial Nova Cond" w:cs="Arial"/>
          <w:b/>
          <w:bCs/>
          <w:sz w:val="22"/>
          <w:szCs w:val="22"/>
        </w:rPr>
      </w:pPr>
      <w:r w:rsidRPr="003F6BD0">
        <w:rPr>
          <w:rFonts w:ascii="Arial Nova Cond" w:eastAsia="Arial" w:hAnsi="Arial Nova Cond" w:cs="Arial"/>
          <w:b/>
          <w:bCs/>
          <w:sz w:val="22"/>
          <w:szCs w:val="22"/>
        </w:rPr>
        <w:t xml:space="preserve"> </w:t>
      </w:r>
    </w:p>
    <w:p w14:paraId="21F0BA0B" w14:textId="65B61629" w:rsidR="00D1735F" w:rsidRPr="003F6BD0" w:rsidRDefault="00EF547D" w:rsidP="00D1735F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  <w:r w:rsidRPr="00EF547D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Cláusula</w:t>
      </w:r>
      <w:r w:rsidRPr="00EF547D">
        <w:rPr>
          <w:rFonts w:ascii="Arial Nova Cond" w:eastAsia="Arial" w:hAnsi="Arial Nova Cond" w:cs="Arial"/>
          <w:b/>
          <w:bCs/>
          <w:sz w:val="22"/>
          <w:szCs w:val="22"/>
        </w:rPr>
        <w:t xml:space="preserve"> </w:t>
      </w:r>
      <w:r w:rsidR="00D1735F" w:rsidRPr="00EF547D">
        <w:rPr>
          <w:rFonts w:ascii="Arial Nova Cond" w:eastAsia="Arial" w:hAnsi="Arial Nova Cond" w:cs="Arial"/>
          <w:b/>
          <w:bCs/>
          <w:sz w:val="22"/>
          <w:szCs w:val="22"/>
        </w:rPr>
        <w:t>1</w:t>
      </w:r>
      <w:r w:rsidR="0019277F" w:rsidRPr="00EF547D">
        <w:rPr>
          <w:rFonts w:ascii="Arial Nova Cond" w:eastAsia="Arial" w:hAnsi="Arial Nova Cond" w:cs="Arial"/>
          <w:b/>
          <w:bCs/>
          <w:sz w:val="22"/>
          <w:szCs w:val="22"/>
        </w:rPr>
        <w:t>3</w:t>
      </w:r>
      <w:r>
        <w:rPr>
          <w:rFonts w:ascii="Arial Nova Cond" w:eastAsia="Arial" w:hAnsi="Arial Nova Cond" w:cs="Arial"/>
          <w:sz w:val="22"/>
          <w:szCs w:val="22"/>
        </w:rPr>
        <w:t xml:space="preserve"> -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ab/>
        <w:t>O</w:t>
      </w:r>
      <w:r w:rsidR="00873680" w:rsidRPr="003F6BD0">
        <w:rPr>
          <w:rFonts w:ascii="Arial Nova Cond" w:eastAsia="Arial" w:hAnsi="Arial Nova Cond" w:cs="Arial"/>
          <w:sz w:val="22"/>
          <w:szCs w:val="22"/>
        </w:rPr>
        <w:t xml:space="preserve"> </w:t>
      </w:r>
      <w:r w:rsidR="00D1735F" w:rsidRPr="003F6BD0">
        <w:rPr>
          <w:rFonts w:ascii="Arial Nova Cond" w:eastAsia="Arial" w:hAnsi="Arial Nova Cond" w:cs="Arial"/>
          <w:b/>
          <w:sz w:val="22"/>
          <w:szCs w:val="22"/>
        </w:rPr>
        <w:t xml:space="preserve">CONTRATANTE </w:t>
      </w:r>
      <w:r w:rsidR="00D1735F" w:rsidRPr="003F6BD0">
        <w:rPr>
          <w:rFonts w:ascii="Arial Nova Cond" w:hAnsi="Arial Nova Cond" w:cs="Arial"/>
          <w:sz w:val="22"/>
          <w:szCs w:val="22"/>
        </w:rPr>
        <w:t>se compromete a manter seu endereço e telefones atualizados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, bem como </w:t>
      </w:r>
      <w:r w:rsidR="006120BA">
        <w:rPr>
          <w:rFonts w:ascii="Arial Nova Cond" w:eastAsia="Arial" w:hAnsi="Arial Nova Cond" w:cs="Arial"/>
          <w:sz w:val="22"/>
          <w:szCs w:val="22"/>
        </w:rPr>
        <w:t xml:space="preserve">a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>f</w:t>
      </w:r>
      <w:r w:rsidR="00D1735F" w:rsidRPr="003F6BD0">
        <w:rPr>
          <w:rFonts w:ascii="Arial Nova Cond" w:hAnsi="Arial Nova Cond" w:cs="Arial"/>
          <w:sz w:val="22"/>
          <w:szCs w:val="22"/>
        </w:rPr>
        <w:t xml:space="preserve">ornecer, tempestivamente, todos os meios </w:t>
      </w:r>
      <w:r w:rsidR="006120BA">
        <w:rPr>
          <w:rFonts w:ascii="Arial Nova Cond" w:hAnsi="Arial Nova Cond" w:cs="Arial"/>
          <w:sz w:val="22"/>
          <w:szCs w:val="22"/>
        </w:rPr>
        <w:t xml:space="preserve">necessários </w:t>
      </w:r>
      <w:r w:rsidR="00D1735F" w:rsidRPr="003F6BD0">
        <w:rPr>
          <w:rFonts w:ascii="Arial Nova Cond" w:hAnsi="Arial Nova Cond" w:cs="Arial"/>
          <w:sz w:val="22"/>
          <w:szCs w:val="22"/>
        </w:rPr>
        <w:t xml:space="preserve">para o bom desempenho das atividades do </w:t>
      </w:r>
      <w:r w:rsidR="00D1735F" w:rsidRPr="003F6BD0">
        <w:rPr>
          <w:rFonts w:ascii="Arial Nova Cond" w:hAnsi="Arial Nova Cond" w:cs="Arial"/>
          <w:b/>
          <w:sz w:val="22"/>
          <w:szCs w:val="22"/>
        </w:rPr>
        <w:t>CONTRATADO</w:t>
      </w:r>
      <w:r w:rsidR="006120BA">
        <w:rPr>
          <w:rFonts w:ascii="Arial Nova Cond" w:hAnsi="Arial Nova Cond" w:cs="Arial"/>
          <w:sz w:val="22"/>
          <w:szCs w:val="22"/>
        </w:rPr>
        <w:t>,</w:t>
      </w:r>
      <w:r w:rsidR="00D1735F" w:rsidRPr="003F6BD0">
        <w:rPr>
          <w:rFonts w:ascii="Arial Nova Cond" w:hAnsi="Arial Nova Cond" w:cs="Arial"/>
          <w:sz w:val="22"/>
          <w:szCs w:val="22"/>
        </w:rPr>
        <w:t xml:space="preserve"> principalmente documentos, provas, informações e assessoramento técnico</w:t>
      </w:r>
      <w:r w:rsidR="006120BA">
        <w:rPr>
          <w:rFonts w:ascii="Arial Nova Cond" w:hAnsi="Arial Nova Cond" w:cs="Arial"/>
          <w:sz w:val="22"/>
          <w:szCs w:val="22"/>
        </w:rPr>
        <w:t>,</w:t>
      </w:r>
      <w:r w:rsidR="00D1735F" w:rsidRPr="003F6BD0">
        <w:rPr>
          <w:rFonts w:ascii="Arial Nova Cond" w:hAnsi="Arial Nova Cond" w:cs="Arial"/>
          <w:sz w:val="22"/>
          <w:szCs w:val="22"/>
        </w:rPr>
        <w:t xml:space="preserve"> quando necessário</w:t>
      </w:r>
      <w:r w:rsidR="006120BA">
        <w:rPr>
          <w:rFonts w:ascii="Arial Nova Cond" w:hAnsi="Arial Nova Cond" w:cs="Arial"/>
          <w:sz w:val="22"/>
          <w:szCs w:val="22"/>
        </w:rPr>
        <w:t>,</w:t>
      </w:r>
      <w:r w:rsidR="00D1735F" w:rsidRPr="003F6BD0">
        <w:rPr>
          <w:rFonts w:ascii="Arial Nova Cond" w:hAnsi="Arial Nova Cond" w:cs="Arial"/>
          <w:sz w:val="22"/>
          <w:szCs w:val="22"/>
        </w:rPr>
        <w:t xml:space="preserve"> </w:t>
      </w:r>
      <w:r w:rsidR="006120BA">
        <w:rPr>
          <w:rFonts w:ascii="Arial Nova Cond" w:hAnsi="Arial Nova Cond" w:cs="Arial"/>
          <w:sz w:val="22"/>
          <w:szCs w:val="22"/>
        </w:rPr>
        <w:t>i</w:t>
      </w:r>
      <w:r w:rsidR="00D1735F" w:rsidRPr="003F6BD0">
        <w:rPr>
          <w:rFonts w:ascii="Arial Nova Cond" w:hAnsi="Arial Nova Cond" w:cs="Arial"/>
          <w:sz w:val="22"/>
          <w:szCs w:val="22"/>
        </w:rPr>
        <w:t xml:space="preserve">sentando-se o </w:t>
      </w:r>
      <w:r w:rsidR="00D1735F" w:rsidRPr="003F6BD0">
        <w:rPr>
          <w:rFonts w:ascii="Arial Nova Cond" w:hAnsi="Arial Nova Cond" w:cs="Arial"/>
          <w:b/>
          <w:sz w:val="22"/>
          <w:szCs w:val="22"/>
        </w:rPr>
        <w:t>CONTRATADO</w:t>
      </w:r>
      <w:r w:rsidR="00D1735F" w:rsidRPr="003F6BD0">
        <w:rPr>
          <w:rFonts w:ascii="Arial Nova Cond" w:hAnsi="Arial Nova Cond" w:cs="Arial"/>
          <w:sz w:val="22"/>
          <w:szCs w:val="22"/>
        </w:rPr>
        <w:t xml:space="preserve"> de qualquer responsabilidade po</w:t>
      </w:r>
      <w:r w:rsidR="006120BA">
        <w:rPr>
          <w:rFonts w:ascii="Arial Nova Cond" w:hAnsi="Arial Nova Cond" w:cs="Arial"/>
          <w:sz w:val="22"/>
          <w:szCs w:val="22"/>
        </w:rPr>
        <w:t>r</w:t>
      </w:r>
      <w:r w:rsidR="00D1735F" w:rsidRPr="003F6BD0">
        <w:rPr>
          <w:rFonts w:ascii="Arial Nova Cond" w:hAnsi="Arial Nova Cond" w:cs="Arial"/>
          <w:sz w:val="22"/>
          <w:szCs w:val="22"/>
        </w:rPr>
        <w:t xml:space="preserve"> atraso, negligência, caso fortuito ou força maior</w:t>
      </w:r>
      <w:r w:rsidR="006120BA">
        <w:rPr>
          <w:rFonts w:ascii="Arial Nova Cond" w:hAnsi="Arial Nova Cond" w:cs="Arial"/>
          <w:sz w:val="22"/>
          <w:szCs w:val="22"/>
        </w:rPr>
        <w:t xml:space="preserve"> </w:t>
      </w:r>
      <w:r w:rsidR="00D1735F" w:rsidRPr="003F6BD0">
        <w:rPr>
          <w:rFonts w:ascii="Arial Nova Cond" w:hAnsi="Arial Nova Cond" w:cs="Arial"/>
          <w:sz w:val="22"/>
          <w:szCs w:val="22"/>
        </w:rPr>
        <w:t>que impliquem no descumprimento das obrigações processuais</w:t>
      </w:r>
      <w:r w:rsidR="006120BA">
        <w:rPr>
          <w:rFonts w:ascii="Arial Nova Cond" w:hAnsi="Arial Nova Cond" w:cs="Arial"/>
          <w:sz w:val="22"/>
          <w:szCs w:val="22"/>
        </w:rPr>
        <w:t xml:space="preserve"> dentro</w:t>
      </w:r>
      <w:r w:rsidR="00D1735F" w:rsidRPr="003F6BD0">
        <w:rPr>
          <w:rFonts w:ascii="Arial Nova Cond" w:hAnsi="Arial Nova Cond" w:cs="Arial"/>
          <w:sz w:val="22"/>
          <w:szCs w:val="22"/>
        </w:rPr>
        <w:t xml:space="preserve"> do prazo estabelecido em lei. </w:t>
      </w:r>
    </w:p>
    <w:p w14:paraId="2B1E09E5" w14:textId="77777777" w:rsidR="00D1735F" w:rsidRPr="003F6BD0" w:rsidRDefault="00D1735F" w:rsidP="00D1735F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</w:p>
    <w:p w14:paraId="3A6E5E20" w14:textId="4139E940" w:rsidR="00D1735F" w:rsidRPr="003F6BD0" w:rsidRDefault="00EF547D" w:rsidP="00D1735F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  <w:r w:rsidRPr="00EF547D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Cláusula</w:t>
      </w:r>
      <w:r w:rsidRPr="00EF547D">
        <w:rPr>
          <w:rFonts w:ascii="Arial Nova Cond" w:hAnsi="Arial Nova Cond" w:cs="Arial"/>
          <w:b/>
          <w:bCs/>
          <w:sz w:val="22"/>
          <w:szCs w:val="22"/>
        </w:rPr>
        <w:t xml:space="preserve"> </w:t>
      </w:r>
      <w:r w:rsidR="00D1735F" w:rsidRPr="00EF547D">
        <w:rPr>
          <w:rFonts w:ascii="Arial Nova Cond" w:hAnsi="Arial Nova Cond" w:cs="Arial"/>
          <w:b/>
          <w:bCs/>
          <w:sz w:val="22"/>
          <w:szCs w:val="22"/>
        </w:rPr>
        <w:t>1</w:t>
      </w:r>
      <w:r w:rsidR="0019277F" w:rsidRPr="00EF547D">
        <w:rPr>
          <w:rFonts w:ascii="Arial Nova Cond" w:hAnsi="Arial Nova Cond" w:cs="Arial"/>
          <w:b/>
          <w:bCs/>
          <w:sz w:val="22"/>
          <w:szCs w:val="22"/>
        </w:rPr>
        <w:t>4</w:t>
      </w:r>
      <w:r>
        <w:rPr>
          <w:rFonts w:ascii="Arial Nova Cond" w:hAnsi="Arial Nova Cond" w:cs="Arial"/>
          <w:sz w:val="22"/>
          <w:szCs w:val="22"/>
        </w:rPr>
        <w:t xml:space="preserve"> -</w:t>
      </w:r>
      <w:r w:rsidR="00D5265E" w:rsidRPr="003F6BD0">
        <w:rPr>
          <w:rFonts w:ascii="Arial Nova Cond" w:hAnsi="Arial Nova Cond" w:cs="Arial"/>
          <w:sz w:val="22"/>
          <w:szCs w:val="22"/>
        </w:rPr>
        <w:tab/>
      </w:r>
      <w:r w:rsidR="00D1735F" w:rsidRPr="003F6BD0">
        <w:rPr>
          <w:rFonts w:ascii="Arial Nova Cond" w:hAnsi="Arial Nova Cond" w:cs="Arial"/>
          <w:sz w:val="22"/>
          <w:szCs w:val="22"/>
        </w:rPr>
        <w:t>É responsabilidade do</w:t>
      </w:r>
      <w:r w:rsidR="006120BA">
        <w:rPr>
          <w:rFonts w:ascii="Arial Nova Cond" w:hAnsi="Arial Nova Cond" w:cs="Arial"/>
          <w:sz w:val="22"/>
          <w:szCs w:val="22"/>
        </w:rPr>
        <w:t>(a)</w:t>
      </w:r>
      <w:r w:rsidR="00D1735F" w:rsidRPr="003F6BD0">
        <w:rPr>
          <w:rFonts w:ascii="Arial Nova Cond" w:hAnsi="Arial Nova Cond" w:cs="Arial"/>
          <w:sz w:val="22"/>
          <w:szCs w:val="22"/>
        </w:rPr>
        <w:t xml:space="preserve"> </w:t>
      </w:r>
      <w:r w:rsidR="00D1735F" w:rsidRPr="003F6BD0">
        <w:rPr>
          <w:rFonts w:ascii="Arial Nova Cond" w:hAnsi="Arial Nova Cond" w:cs="Arial"/>
          <w:b/>
          <w:bCs/>
          <w:sz w:val="22"/>
          <w:szCs w:val="22"/>
        </w:rPr>
        <w:t>CONTRATANTE</w:t>
      </w:r>
      <w:r w:rsidR="00D1735F" w:rsidRPr="003F6BD0">
        <w:rPr>
          <w:rFonts w:ascii="Arial Nova Cond" w:hAnsi="Arial Nova Cond" w:cs="Arial"/>
          <w:sz w:val="22"/>
          <w:szCs w:val="22"/>
        </w:rPr>
        <w:t xml:space="preserve"> informar ao </w:t>
      </w:r>
      <w:r w:rsidR="00D1735F" w:rsidRPr="003F6BD0">
        <w:rPr>
          <w:rFonts w:ascii="Arial Nova Cond" w:hAnsi="Arial Nova Cond" w:cs="Arial"/>
          <w:b/>
          <w:sz w:val="22"/>
          <w:szCs w:val="22"/>
        </w:rPr>
        <w:t>CONTRATADO</w:t>
      </w:r>
      <w:r w:rsidR="006120BA">
        <w:rPr>
          <w:rFonts w:ascii="Arial Nova Cond" w:hAnsi="Arial Nova Cond" w:cs="Arial"/>
          <w:b/>
          <w:sz w:val="22"/>
          <w:szCs w:val="22"/>
        </w:rPr>
        <w:t xml:space="preserve"> </w:t>
      </w:r>
      <w:r w:rsidR="00D1735F" w:rsidRPr="003F6BD0">
        <w:rPr>
          <w:rFonts w:ascii="Arial Nova Cond" w:hAnsi="Arial Nova Cond" w:cs="Arial"/>
          <w:sz w:val="22"/>
          <w:szCs w:val="22"/>
        </w:rPr>
        <w:t xml:space="preserve">sobre qualquer fato superveniente que seja </w:t>
      </w:r>
      <w:r w:rsidR="006120BA">
        <w:rPr>
          <w:rFonts w:ascii="Arial Nova Cond" w:hAnsi="Arial Nova Cond" w:cs="Arial"/>
          <w:sz w:val="22"/>
          <w:szCs w:val="22"/>
        </w:rPr>
        <w:t xml:space="preserve">relevante para </w:t>
      </w:r>
      <w:r w:rsidR="00D1735F" w:rsidRPr="003F6BD0">
        <w:rPr>
          <w:rFonts w:ascii="Arial Nova Cond" w:hAnsi="Arial Nova Cond" w:cs="Arial"/>
          <w:sz w:val="22"/>
          <w:szCs w:val="22"/>
        </w:rPr>
        <w:t>a solução do litígio judicial ou administrativo,</w:t>
      </w:r>
      <w:r w:rsidR="006120BA">
        <w:rPr>
          <w:rFonts w:ascii="Arial Nova Cond" w:hAnsi="Arial Nova Cond" w:cs="Arial"/>
          <w:sz w:val="22"/>
          <w:szCs w:val="22"/>
        </w:rPr>
        <w:t xml:space="preserve"> bem como sobre o </w:t>
      </w:r>
      <w:r w:rsidR="00D1735F" w:rsidRPr="003F6BD0">
        <w:rPr>
          <w:rFonts w:ascii="Arial Nova Cond" w:hAnsi="Arial Nova Cond" w:cs="Arial"/>
          <w:sz w:val="22"/>
          <w:szCs w:val="22"/>
        </w:rPr>
        <w:t>seu interesse em efetuar acordo extrajudicial</w:t>
      </w:r>
      <w:r w:rsidR="00076918">
        <w:rPr>
          <w:rFonts w:ascii="Arial Nova Cond" w:hAnsi="Arial Nova Cond" w:cs="Arial"/>
          <w:sz w:val="22"/>
          <w:szCs w:val="22"/>
        </w:rPr>
        <w:t xml:space="preserve"> </w:t>
      </w:r>
      <w:r w:rsidR="00D1735F" w:rsidRPr="003F6BD0">
        <w:rPr>
          <w:rFonts w:ascii="Arial Nova Cond" w:hAnsi="Arial Nova Cond" w:cs="Arial"/>
          <w:sz w:val="22"/>
          <w:szCs w:val="22"/>
        </w:rPr>
        <w:t>ou outra forma de composição amigável da lide</w:t>
      </w:r>
      <w:r w:rsidR="000D692B" w:rsidRPr="003F6BD0">
        <w:rPr>
          <w:rFonts w:ascii="Arial Nova Cond" w:hAnsi="Arial Nova Cond" w:cs="Arial"/>
          <w:sz w:val="22"/>
          <w:szCs w:val="22"/>
        </w:rPr>
        <w:t>.</w:t>
      </w:r>
    </w:p>
    <w:p w14:paraId="1E34A4D0" w14:textId="77777777" w:rsidR="00493755" w:rsidRDefault="00493755" w:rsidP="00D1735F">
      <w:pPr>
        <w:spacing w:line="276" w:lineRule="auto"/>
        <w:jc w:val="both"/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</w:pPr>
    </w:p>
    <w:p w14:paraId="097B8F4A" w14:textId="071CF8DD" w:rsidR="00D1735F" w:rsidRDefault="00EF547D" w:rsidP="00D1735F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  <w:r w:rsidRPr="00EF547D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lastRenderedPageBreak/>
        <w:t>Cláusula</w:t>
      </w:r>
      <w:r w:rsidRPr="00EF547D">
        <w:rPr>
          <w:rFonts w:ascii="Arial Nova Cond" w:eastAsia="Arial" w:hAnsi="Arial Nova Cond" w:cs="Arial"/>
          <w:b/>
          <w:bCs/>
          <w:sz w:val="22"/>
          <w:szCs w:val="22"/>
        </w:rPr>
        <w:t xml:space="preserve"> </w:t>
      </w:r>
      <w:r w:rsidR="00D1735F" w:rsidRPr="00EF547D">
        <w:rPr>
          <w:rFonts w:ascii="Arial Nova Cond" w:eastAsia="Arial" w:hAnsi="Arial Nova Cond" w:cs="Arial"/>
          <w:b/>
          <w:bCs/>
          <w:sz w:val="22"/>
          <w:szCs w:val="22"/>
        </w:rPr>
        <w:t>1</w:t>
      </w:r>
      <w:r w:rsidR="0019277F" w:rsidRPr="00EF547D">
        <w:rPr>
          <w:rFonts w:ascii="Arial Nova Cond" w:eastAsia="Arial" w:hAnsi="Arial Nova Cond" w:cs="Arial"/>
          <w:b/>
          <w:bCs/>
          <w:sz w:val="22"/>
          <w:szCs w:val="22"/>
        </w:rPr>
        <w:t>5</w:t>
      </w:r>
      <w:r>
        <w:rPr>
          <w:rFonts w:ascii="Arial Nova Cond" w:eastAsia="Arial" w:hAnsi="Arial Nova Cond" w:cs="Arial"/>
          <w:sz w:val="22"/>
          <w:szCs w:val="22"/>
        </w:rPr>
        <w:t xml:space="preserve"> -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ab/>
        <w:t xml:space="preserve">O presente contrato de honorários, </w:t>
      </w:r>
      <w:r w:rsidR="00794A8A">
        <w:rPr>
          <w:rFonts w:ascii="Arial Nova Cond" w:eastAsia="Arial" w:hAnsi="Arial Nova Cond" w:cs="Arial"/>
          <w:sz w:val="22"/>
          <w:szCs w:val="22"/>
        </w:rPr>
        <w:t xml:space="preserve">nos termos da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lei, </w:t>
      </w:r>
      <w:r w:rsidR="00794A8A">
        <w:rPr>
          <w:rFonts w:ascii="Arial Nova Cond" w:eastAsia="Arial" w:hAnsi="Arial Nova Cond" w:cs="Arial"/>
          <w:sz w:val="22"/>
          <w:szCs w:val="22"/>
        </w:rPr>
        <w:t>constitui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, para efeitos legais, título executivo extrajudicial, cuja obrigação é reconhecida pelo(a) </w:t>
      </w:r>
      <w:r w:rsidR="00D1735F" w:rsidRPr="003F6BD0">
        <w:rPr>
          <w:rFonts w:ascii="Arial Nova Cond" w:eastAsia="Arial" w:hAnsi="Arial Nova Cond" w:cs="Arial"/>
          <w:b/>
          <w:sz w:val="22"/>
          <w:szCs w:val="22"/>
        </w:rPr>
        <w:t>CONTRATANTE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como </w:t>
      </w:r>
      <w:r w:rsidR="00D1735F" w:rsidRPr="003F6BD0">
        <w:rPr>
          <w:rFonts w:ascii="Arial Nova Cond" w:eastAsia="Arial" w:hAnsi="Arial Nova Cond" w:cs="Arial"/>
          <w:iCs/>
          <w:sz w:val="22"/>
          <w:szCs w:val="22"/>
        </w:rPr>
        <w:t>líquida, certa e exigível</w:t>
      </w:r>
      <w:r w:rsidR="00D1735F" w:rsidRPr="003F6BD0">
        <w:rPr>
          <w:rFonts w:ascii="Arial Nova Cond" w:eastAsia="Arial" w:hAnsi="Arial Nova Cond" w:cs="Arial"/>
          <w:b/>
          <w:sz w:val="22"/>
          <w:szCs w:val="22"/>
        </w:rPr>
        <w:t>,</w:t>
      </w:r>
      <w:r w:rsidR="00794A8A">
        <w:rPr>
          <w:rFonts w:ascii="Arial Nova Cond" w:eastAsia="Arial" w:hAnsi="Arial Nova Cond" w:cs="Arial"/>
          <w:b/>
          <w:sz w:val="22"/>
          <w:szCs w:val="22"/>
        </w:rPr>
        <w:t xml:space="preserve"> </w:t>
      </w:r>
      <w:r w:rsidR="00794A8A" w:rsidRPr="00794A8A">
        <w:rPr>
          <w:rFonts w:ascii="Arial Nova Cond" w:eastAsia="Arial" w:hAnsi="Arial Nova Cond" w:cs="Arial"/>
          <w:bCs/>
          <w:sz w:val="22"/>
          <w:szCs w:val="22"/>
        </w:rPr>
        <w:t>sendo</w:t>
      </w:r>
      <w:r w:rsidR="00794A8A">
        <w:rPr>
          <w:rFonts w:ascii="Arial Nova Cond" w:eastAsia="Arial" w:hAnsi="Arial Nova Cond" w:cs="Arial"/>
          <w:b/>
          <w:sz w:val="22"/>
          <w:szCs w:val="22"/>
        </w:rPr>
        <w:t xml:space="preserve">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>plenamente exequível</w:t>
      </w:r>
      <w:r w:rsidR="000D692B" w:rsidRPr="003F6BD0">
        <w:rPr>
          <w:rFonts w:ascii="Arial Nova Cond" w:eastAsia="Arial" w:hAnsi="Arial Nova Cond" w:cs="Arial"/>
          <w:sz w:val="22"/>
          <w:szCs w:val="22"/>
        </w:rPr>
        <w:t>.</w:t>
      </w:r>
    </w:p>
    <w:p w14:paraId="66CA8E5E" w14:textId="77777777" w:rsidR="00493755" w:rsidRDefault="00493755" w:rsidP="00D1735F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</w:p>
    <w:p w14:paraId="5867EC0A" w14:textId="03C48A0A" w:rsidR="00D1735F" w:rsidRPr="003F6BD0" w:rsidRDefault="00EF547D" w:rsidP="00D1735F">
      <w:pPr>
        <w:spacing w:line="276" w:lineRule="auto"/>
        <w:jc w:val="both"/>
        <w:rPr>
          <w:rFonts w:ascii="Arial Nova Cond" w:eastAsia="Arial" w:hAnsi="Arial Nova Cond" w:cs="Arial"/>
          <w:b/>
          <w:bCs/>
          <w:sz w:val="22"/>
          <w:szCs w:val="22"/>
        </w:rPr>
      </w:pPr>
      <w:r w:rsidRPr="00EF547D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Cláusula</w:t>
      </w:r>
      <w:r w:rsidRPr="00EF547D">
        <w:rPr>
          <w:rFonts w:ascii="Arial Nova Cond" w:hAnsi="Arial Nova Cond" w:cs="Arial"/>
          <w:b/>
          <w:bCs/>
          <w:sz w:val="22"/>
          <w:szCs w:val="22"/>
        </w:rPr>
        <w:t xml:space="preserve"> </w:t>
      </w:r>
      <w:r w:rsidR="00D1735F" w:rsidRPr="00EF547D">
        <w:rPr>
          <w:rFonts w:ascii="Arial Nova Cond" w:hAnsi="Arial Nova Cond" w:cs="Arial"/>
          <w:b/>
          <w:bCs/>
          <w:sz w:val="22"/>
          <w:szCs w:val="22"/>
        </w:rPr>
        <w:t>1</w:t>
      </w:r>
      <w:r w:rsidR="0019277F" w:rsidRPr="00EF547D">
        <w:rPr>
          <w:rFonts w:ascii="Arial Nova Cond" w:hAnsi="Arial Nova Cond" w:cs="Arial"/>
          <w:b/>
          <w:bCs/>
          <w:sz w:val="22"/>
          <w:szCs w:val="22"/>
        </w:rPr>
        <w:t>6</w:t>
      </w:r>
      <w:r>
        <w:rPr>
          <w:rFonts w:ascii="Arial Nova Cond" w:hAnsi="Arial Nova Cond" w:cs="Arial"/>
          <w:sz w:val="22"/>
          <w:szCs w:val="22"/>
        </w:rPr>
        <w:t xml:space="preserve"> -</w:t>
      </w:r>
      <w:r w:rsidR="00D1735F" w:rsidRPr="003F6BD0">
        <w:rPr>
          <w:rFonts w:ascii="Arial Nova Cond" w:hAnsi="Arial Nova Cond" w:cs="Arial"/>
          <w:sz w:val="22"/>
          <w:szCs w:val="22"/>
        </w:rPr>
        <w:tab/>
      </w:r>
      <w:r w:rsidR="00B2139A" w:rsidRPr="003F6BD0">
        <w:rPr>
          <w:rFonts w:ascii="Arial Nova Cond" w:hAnsi="Arial Nova Cond" w:cs="Arial"/>
          <w:b/>
          <w:bCs/>
          <w:sz w:val="22"/>
          <w:szCs w:val="22"/>
        </w:rPr>
        <w:t>O CONTRATANTE</w:t>
      </w:r>
      <w:r w:rsidR="00794A8A">
        <w:rPr>
          <w:rFonts w:ascii="Arial Nova Cond" w:hAnsi="Arial Nova Cond" w:cs="Arial"/>
          <w:b/>
          <w:bCs/>
          <w:sz w:val="22"/>
          <w:szCs w:val="22"/>
        </w:rPr>
        <w:t xml:space="preserve"> </w:t>
      </w:r>
      <w:r w:rsidR="00B2139A" w:rsidRPr="003F6BD0">
        <w:rPr>
          <w:rFonts w:ascii="Arial Nova Cond" w:hAnsi="Arial Nova Cond" w:cs="Arial"/>
          <w:b/>
          <w:bCs/>
          <w:sz w:val="22"/>
          <w:szCs w:val="22"/>
        </w:rPr>
        <w:t xml:space="preserve">DECLARA ESTAR CIENTE DE QUE O PRESENTE CONTRATO É DE MEIO, NA VIA JUDICIAL. (UMA OBRIGAÇÃO DE MEIO É UM VÍNCULO OBRIGACIONAL </w:t>
      </w:r>
      <w:r w:rsidR="00232A72">
        <w:rPr>
          <w:rFonts w:ascii="Arial Nova Cond" w:hAnsi="Arial Nova Cond" w:cs="Arial"/>
          <w:b/>
          <w:bCs/>
          <w:sz w:val="22"/>
          <w:szCs w:val="22"/>
        </w:rPr>
        <w:t>NO QUAL</w:t>
      </w:r>
      <w:r w:rsidR="00B2139A" w:rsidRPr="003F6BD0">
        <w:rPr>
          <w:rFonts w:ascii="Arial Nova Cond" w:hAnsi="Arial Nova Cond" w:cs="Arial"/>
          <w:b/>
          <w:bCs/>
          <w:sz w:val="22"/>
          <w:szCs w:val="22"/>
        </w:rPr>
        <w:t xml:space="preserve"> O CONTRATADO SE COMPROMETE A</w:t>
      </w:r>
      <w:r w:rsidR="00794A8A">
        <w:rPr>
          <w:rFonts w:ascii="Arial Nova Cond" w:hAnsi="Arial Nova Cond" w:cs="Arial"/>
          <w:b/>
          <w:bCs/>
          <w:sz w:val="22"/>
          <w:szCs w:val="22"/>
        </w:rPr>
        <w:t xml:space="preserve"> ENVIDAR</w:t>
      </w:r>
      <w:r w:rsidR="00B2139A" w:rsidRPr="003F6BD0">
        <w:rPr>
          <w:rFonts w:ascii="Arial Nova Cond" w:hAnsi="Arial Nova Cond" w:cs="Arial"/>
          <w:b/>
          <w:bCs/>
          <w:sz w:val="22"/>
          <w:szCs w:val="22"/>
        </w:rPr>
        <w:t xml:space="preserve"> </w:t>
      </w:r>
      <w:r w:rsidR="00794A8A">
        <w:rPr>
          <w:rFonts w:ascii="Arial Nova Cond" w:hAnsi="Arial Nova Cond" w:cs="Arial"/>
          <w:b/>
          <w:bCs/>
          <w:sz w:val="22"/>
          <w:szCs w:val="22"/>
        </w:rPr>
        <w:t xml:space="preserve">SEUS MELHORES ESFORÇOS PARA </w:t>
      </w:r>
      <w:r w:rsidR="00B2139A" w:rsidRPr="003F6BD0">
        <w:rPr>
          <w:rFonts w:ascii="Arial Nova Cond" w:hAnsi="Arial Nova Cond" w:cs="Arial"/>
          <w:b/>
          <w:bCs/>
          <w:sz w:val="22"/>
          <w:szCs w:val="22"/>
        </w:rPr>
        <w:t xml:space="preserve">ALCANÇAR </w:t>
      </w:r>
      <w:r w:rsidR="00794A8A">
        <w:rPr>
          <w:rFonts w:ascii="Arial Nova Cond" w:hAnsi="Arial Nova Cond" w:cs="Arial"/>
          <w:b/>
          <w:bCs/>
          <w:sz w:val="22"/>
          <w:szCs w:val="22"/>
        </w:rPr>
        <w:t>D</w:t>
      </w:r>
      <w:r w:rsidR="00B2139A" w:rsidRPr="003F6BD0">
        <w:rPr>
          <w:rFonts w:ascii="Arial Nova Cond" w:hAnsi="Arial Nova Cond" w:cs="Arial"/>
          <w:b/>
          <w:bCs/>
          <w:sz w:val="22"/>
          <w:szCs w:val="22"/>
        </w:rPr>
        <w:t>ETERMINADO RESULTADO, SEM GARANTIR QUE O CONSEGUIRÁ</w:t>
      </w:r>
      <w:r w:rsidR="00794A8A">
        <w:rPr>
          <w:rFonts w:ascii="Arial Nova Cond" w:hAnsi="Arial Nova Cond" w:cs="Arial"/>
          <w:b/>
          <w:bCs/>
          <w:sz w:val="22"/>
          <w:szCs w:val="22"/>
        </w:rPr>
        <w:t>.</w:t>
      </w:r>
      <w:r w:rsidR="00B2139A" w:rsidRPr="003F6BD0">
        <w:rPr>
          <w:rFonts w:ascii="Arial Nova Cond" w:hAnsi="Arial Nova Cond" w:cs="Arial"/>
          <w:b/>
          <w:bCs/>
          <w:sz w:val="22"/>
          <w:szCs w:val="22"/>
        </w:rPr>
        <w:t>)</w:t>
      </w:r>
    </w:p>
    <w:p w14:paraId="25D715C6" w14:textId="77777777" w:rsidR="00D1735F" w:rsidRDefault="00D1735F" w:rsidP="00D1735F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</w:p>
    <w:p w14:paraId="476B141D" w14:textId="25F0459A" w:rsidR="00D1735F" w:rsidRPr="003F6BD0" w:rsidRDefault="00EF547D" w:rsidP="00D1735F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  <w:r w:rsidRPr="00EF547D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Cláusula</w:t>
      </w:r>
      <w:r w:rsidRPr="00EF547D">
        <w:rPr>
          <w:rFonts w:ascii="Arial Nova Cond" w:eastAsia="Arial" w:hAnsi="Arial Nova Cond" w:cs="Arial"/>
          <w:b/>
          <w:bCs/>
          <w:sz w:val="22"/>
          <w:szCs w:val="22"/>
        </w:rPr>
        <w:t xml:space="preserve"> </w:t>
      </w:r>
      <w:r w:rsidR="00D1735F" w:rsidRPr="00EF547D">
        <w:rPr>
          <w:rFonts w:ascii="Arial Nova Cond" w:eastAsia="Arial" w:hAnsi="Arial Nova Cond" w:cs="Arial"/>
          <w:b/>
          <w:bCs/>
          <w:sz w:val="22"/>
          <w:szCs w:val="22"/>
        </w:rPr>
        <w:t>1</w:t>
      </w:r>
      <w:r w:rsidR="0019277F" w:rsidRPr="00EF547D">
        <w:rPr>
          <w:rFonts w:ascii="Arial Nova Cond" w:eastAsia="Arial" w:hAnsi="Arial Nova Cond" w:cs="Arial"/>
          <w:b/>
          <w:bCs/>
          <w:sz w:val="22"/>
          <w:szCs w:val="22"/>
        </w:rPr>
        <w:t>7</w:t>
      </w:r>
      <w:r>
        <w:rPr>
          <w:rFonts w:ascii="Arial Nova Cond" w:eastAsia="Arial" w:hAnsi="Arial Nova Cond" w:cs="Arial"/>
          <w:sz w:val="22"/>
          <w:szCs w:val="22"/>
        </w:rPr>
        <w:t xml:space="preserve"> -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ab/>
        <w:t xml:space="preserve">Somente </w:t>
      </w:r>
      <w:r w:rsidR="00794A8A">
        <w:rPr>
          <w:rFonts w:ascii="Arial Nova Cond" w:eastAsia="Arial" w:hAnsi="Arial Nova Cond" w:cs="Arial"/>
          <w:sz w:val="22"/>
          <w:szCs w:val="22"/>
        </w:rPr>
        <w:t>terá validade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como recibo de quitação da obrigação ora contraída pelo(a) </w:t>
      </w:r>
      <w:r w:rsidR="00D1735F" w:rsidRPr="003F6BD0">
        <w:rPr>
          <w:rFonts w:ascii="Arial Nova Cond" w:eastAsia="Arial" w:hAnsi="Arial Nova Cond" w:cs="Arial"/>
          <w:b/>
          <w:sz w:val="22"/>
          <w:szCs w:val="22"/>
        </w:rPr>
        <w:t>CONTRATANTE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o recibo datado e assinado pelo </w:t>
      </w:r>
      <w:r w:rsidR="00D1735F" w:rsidRPr="003F6BD0">
        <w:rPr>
          <w:rFonts w:ascii="Arial Nova Cond" w:eastAsia="Arial" w:hAnsi="Arial Nova Cond" w:cs="Arial"/>
          <w:b/>
          <w:sz w:val="22"/>
          <w:szCs w:val="22"/>
        </w:rPr>
        <w:t>CONTRATADO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, </w:t>
      </w:r>
      <w:r w:rsidR="00794A8A">
        <w:rPr>
          <w:rFonts w:ascii="Arial Nova Cond" w:eastAsia="Arial" w:hAnsi="Arial Nova Cond" w:cs="Arial"/>
          <w:sz w:val="22"/>
          <w:szCs w:val="22"/>
        </w:rPr>
        <w:t xml:space="preserve">no qual seja dada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>quitação da integralidade dos honorários aqui pactuados.</w:t>
      </w:r>
    </w:p>
    <w:p w14:paraId="71EF6570" w14:textId="77777777" w:rsidR="00D1735F" w:rsidRDefault="00D1735F" w:rsidP="00D1735F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</w:p>
    <w:p w14:paraId="555FDB53" w14:textId="0DAADF9E" w:rsidR="009C054A" w:rsidRPr="003F6BD0" w:rsidRDefault="00EF547D" w:rsidP="009C054A">
      <w:pPr>
        <w:spacing w:line="276" w:lineRule="auto"/>
        <w:jc w:val="both"/>
        <w:rPr>
          <w:rFonts w:ascii="Arial Nova Cond" w:eastAsia="Arial" w:hAnsi="Arial Nova Cond" w:cs="Arial"/>
          <w:sz w:val="22"/>
          <w:szCs w:val="22"/>
        </w:rPr>
      </w:pPr>
      <w:r w:rsidRPr="00EF547D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Cláusula</w:t>
      </w:r>
      <w:r w:rsidRPr="00EF547D">
        <w:rPr>
          <w:rFonts w:ascii="Arial Nova Cond" w:eastAsia="Arial" w:hAnsi="Arial Nova Cond" w:cs="Arial"/>
          <w:b/>
          <w:bCs/>
          <w:sz w:val="22"/>
          <w:szCs w:val="22"/>
        </w:rPr>
        <w:t xml:space="preserve"> </w:t>
      </w:r>
      <w:r w:rsidR="00D1735F" w:rsidRPr="00EF547D">
        <w:rPr>
          <w:rFonts w:ascii="Arial Nova Cond" w:eastAsia="Arial" w:hAnsi="Arial Nova Cond" w:cs="Arial"/>
          <w:b/>
          <w:bCs/>
          <w:sz w:val="22"/>
          <w:szCs w:val="22"/>
        </w:rPr>
        <w:t>1</w:t>
      </w:r>
      <w:r w:rsidR="0019277F" w:rsidRPr="00EF547D">
        <w:rPr>
          <w:rFonts w:ascii="Arial Nova Cond" w:eastAsia="Arial" w:hAnsi="Arial Nova Cond" w:cs="Arial"/>
          <w:b/>
          <w:bCs/>
          <w:sz w:val="22"/>
          <w:szCs w:val="22"/>
        </w:rPr>
        <w:t>8</w:t>
      </w:r>
      <w:r w:rsidRPr="00EF547D">
        <w:rPr>
          <w:rFonts w:ascii="Arial Nova Cond" w:eastAsia="Arial" w:hAnsi="Arial Nova Cond" w:cs="Arial"/>
          <w:b/>
          <w:bCs/>
          <w:sz w:val="22"/>
          <w:szCs w:val="22"/>
        </w:rPr>
        <w:t xml:space="preserve"> </w:t>
      </w:r>
      <w:r w:rsidRPr="00EF547D">
        <w:rPr>
          <w:rFonts w:ascii="Arial Nova Cond" w:eastAsia="Arial" w:hAnsi="Arial Nova Cond" w:cs="Arial"/>
          <w:sz w:val="22"/>
          <w:szCs w:val="22"/>
        </w:rPr>
        <w:t>-</w:t>
      </w:r>
      <w:r w:rsidR="00D1735F" w:rsidRPr="00EF547D">
        <w:rPr>
          <w:rFonts w:ascii="Arial Nova Cond" w:eastAsia="Arial" w:hAnsi="Arial Nova Cond" w:cs="Arial"/>
          <w:sz w:val="22"/>
          <w:szCs w:val="22"/>
        </w:rPr>
        <w:tab/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Os herdeiros, sucessores ou cessionários da parte </w:t>
      </w:r>
      <w:r w:rsidR="00D1735F" w:rsidRPr="003F6BD0">
        <w:rPr>
          <w:rFonts w:ascii="Arial Nova Cond" w:eastAsia="Arial" w:hAnsi="Arial Nova Cond" w:cs="Arial"/>
          <w:b/>
          <w:bCs/>
          <w:sz w:val="22"/>
          <w:szCs w:val="22"/>
        </w:rPr>
        <w:t xml:space="preserve">CONTRATANTE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>se obrigam</w:t>
      </w:r>
      <w:r w:rsidR="00794A8A">
        <w:rPr>
          <w:rFonts w:ascii="Arial Nova Cond" w:eastAsia="Arial" w:hAnsi="Arial Nova Cond" w:cs="Arial"/>
          <w:sz w:val="22"/>
          <w:szCs w:val="22"/>
        </w:rPr>
        <w:t>,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desde já</w:t>
      </w:r>
      <w:r w:rsidR="00794A8A">
        <w:rPr>
          <w:rFonts w:ascii="Arial Nova Cond" w:eastAsia="Arial" w:hAnsi="Arial Nova Cond" w:cs="Arial"/>
          <w:sz w:val="22"/>
          <w:szCs w:val="22"/>
        </w:rPr>
        <w:t>,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ao </w:t>
      </w:r>
      <w:r w:rsidR="00794A8A">
        <w:rPr>
          <w:rFonts w:ascii="Arial Nova Cond" w:eastAsia="Arial" w:hAnsi="Arial Nova Cond" w:cs="Arial"/>
          <w:sz w:val="22"/>
          <w:szCs w:val="22"/>
        </w:rPr>
        <w:t xml:space="preserve">integral cumprimento deste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>contrato</w:t>
      </w:r>
      <w:r w:rsidR="00232A72">
        <w:rPr>
          <w:rFonts w:ascii="Arial Nova Cond" w:eastAsia="Arial" w:hAnsi="Arial Nova Cond" w:cs="Arial"/>
          <w:sz w:val="22"/>
          <w:szCs w:val="22"/>
        </w:rPr>
        <w:t>.</w:t>
      </w:r>
    </w:p>
    <w:p w14:paraId="3B665FC6" w14:textId="76FB2D69" w:rsidR="00524A77" w:rsidRPr="003F6BD0" w:rsidRDefault="00524A77" w:rsidP="009C054A">
      <w:pPr>
        <w:spacing w:line="276" w:lineRule="auto"/>
        <w:rPr>
          <w:rFonts w:ascii="Arial Nova Cond" w:eastAsia="Arial" w:hAnsi="Arial Nova Cond" w:cs="Arial"/>
          <w:sz w:val="22"/>
          <w:szCs w:val="22"/>
        </w:rPr>
      </w:pPr>
    </w:p>
    <w:p w14:paraId="4C16BDA6" w14:textId="6F516C7D" w:rsidR="00D1735F" w:rsidRPr="003F6BD0" w:rsidRDefault="00EF547D" w:rsidP="00D1735F">
      <w:pPr>
        <w:pStyle w:val="PargrafodaLista"/>
        <w:spacing w:line="276" w:lineRule="auto"/>
        <w:ind w:left="0"/>
        <w:jc w:val="both"/>
        <w:rPr>
          <w:rFonts w:ascii="Arial Nova Cond" w:eastAsia="Arial" w:hAnsi="Arial Nova Cond" w:cs="Arial"/>
          <w:sz w:val="22"/>
          <w:szCs w:val="22"/>
        </w:rPr>
      </w:pPr>
      <w:r w:rsidRPr="00EF547D">
        <w:rPr>
          <w:rFonts w:ascii="Arial Nova Cond" w:hAnsi="Arial Nova Cond" w:cs="Arial"/>
          <w:b/>
          <w:bCs/>
          <w:color w:val="000000"/>
          <w:sz w:val="22"/>
          <w:szCs w:val="22"/>
          <w:bdr w:val="none" w:sz="0" w:space="0" w:color="auto" w:frame="1"/>
        </w:rPr>
        <w:t>Cláusula</w:t>
      </w:r>
      <w:r w:rsidRPr="00EF547D">
        <w:rPr>
          <w:rFonts w:ascii="Arial Nova Cond" w:eastAsia="Arial" w:hAnsi="Arial Nova Cond" w:cs="Arial"/>
          <w:b/>
          <w:bCs/>
          <w:sz w:val="22"/>
          <w:szCs w:val="22"/>
        </w:rPr>
        <w:t xml:space="preserve"> </w:t>
      </w:r>
      <w:r w:rsidR="00D1735F" w:rsidRPr="00EF547D">
        <w:rPr>
          <w:rFonts w:ascii="Arial Nova Cond" w:eastAsia="Arial" w:hAnsi="Arial Nova Cond" w:cs="Arial"/>
          <w:b/>
          <w:bCs/>
          <w:sz w:val="22"/>
          <w:szCs w:val="22"/>
        </w:rPr>
        <w:t>1</w:t>
      </w:r>
      <w:r w:rsidR="0019277F" w:rsidRPr="00EF547D">
        <w:rPr>
          <w:rFonts w:ascii="Arial Nova Cond" w:eastAsia="Arial" w:hAnsi="Arial Nova Cond" w:cs="Arial"/>
          <w:b/>
          <w:bCs/>
          <w:sz w:val="22"/>
          <w:szCs w:val="22"/>
        </w:rPr>
        <w:t>9</w:t>
      </w:r>
      <w:r w:rsidRPr="00EF547D">
        <w:rPr>
          <w:rFonts w:ascii="Arial Nova Cond" w:eastAsia="Arial" w:hAnsi="Arial Nova Cond" w:cs="Arial"/>
          <w:b/>
          <w:bCs/>
          <w:sz w:val="22"/>
          <w:szCs w:val="22"/>
        </w:rPr>
        <w:t xml:space="preserve"> </w:t>
      </w:r>
      <w:r w:rsidRPr="00EF547D">
        <w:rPr>
          <w:rFonts w:ascii="Arial Nova Cond" w:eastAsia="Arial" w:hAnsi="Arial Nova Cond" w:cs="Arial"/>
          <w:sz w:val="22"/>
          <w:szCs w:val="22"/>
        </w:rPr>
        <w:t>-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ab/>
        <w:t>Para dirimir quaisquer controvérsias oriundas do presente instrumento particular, as partes elegem como foro único e privilegiado a comarca de São Paulo</w:t>
      </w:r>
      <w:r w:rsidR="00076918">
        <w:rPr>
          <w:rFonts w:ascii="Arial Nova Cond" w:eastAsia="Arial" w:hAnsi="Arial Nova Cond" w:cs="Arial"/>
          <w:sz w:val="22"/>
          <w:szCs w:val="22"/>
        </w:rPr>
        <w:t xml:space="preserve">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>–</w:t>
      </w:r>
      <w:r w:rsidR="00076918">
        <w:rPr>
          <w:rFonts w:ascii="Arial Nova Cond" w:eastAsia="Arial" w:hAnsi="Arial Nova Cond" w:cs="Arial"/>
          <w:sz w:val="22"/>
          <w:szCs w:val="22"/>
        </w:rPr>
        <w:t xml:space="preserve"> 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>SP, renunciando</w:t>
      </w:r>
      <w:r w:rsidR="00794A8A">
        <w:rPr>
          <w:rFonts w:ascii="Arial Nova Cond" w:eastAsia="Arial" w:hAnsi="Arial Nova Cond" w:cs="Arial"/>
          <w:sz w:val="22"/>
          <w:szCs w:val="22"/>
        </w:rPr>
        <w:t xml:space="preserve"> a</w:t>
      </w:r>
      <w:r w:rsidR="00D1735F" w:rsidRPr="003F6BD0">
        <w:rPr>
          <w:rFonts w:ascii="Arial Nova Cond" w:eastAsia="Arial" w:hAnsi="Arial Nova Cond" w:cs="Arial"/>
          <w:sz w:val="22"/>
          <w:szCs w:val="22"/>
        </w:rPr>
        <w:t xml:space="preserve"> qualquer outro. </w:t>
      </w:r>
    </w:p>
    <w:p w14:paraId="098430FF" w14:textId="77777777" w:rsidR="00DF76F6" w:rsidRDefault="00DF76F6" w:rsidP="0084727F">
      <w:pPr>
        <w:spacing w:line="276" w:lineRule="auto"/>
        <w:jc w:val="both"/>
        <w:rPr>
          <w:rFonts w:ascii="Arial Nova Cond" w:hAnsi="Arial Nova Cond" w:cs="Arial"/>
          <w:sz w:val="22"/>
          <w:szCs w:val="22"/>
        </w:rPr>
      </w:pPr>
    </w:p>
    <w:p w14:paraId="252FB6B6" w14:textId="0D1E91F3" w:rsidR="00F9577F" w:rsidRPr="003F6BD0" w:rsidRDefault="00F9577F" w:rsidP="0084727F">
      <w:pPr>
        <w:spacing w:line="276" w:lineRule="auto"/>
        <w:jc w:val="both"/>
        <w:rPr>
          <w:rFonts w:ascii="Arial Nova Cond" w:hAnsi="Arial Nova Cond" w:cs="Arial"/>
          <w:sz w:val="22"/>
          <w:szCs w:val="22"/>
        </w:rPr>
      </w:pPr>
      <w:r w:rsidRPr="00F9577F">
        <w:rPr>
          <w:rFonts w:ascii="Arial Nova Cond" w:hAnsi="Arial Nova Cond" w:cs="Arial"/>
          <w:sz w:val="22"/>
          <w:szCs w:val="22"/>
        </w:rPr>
        <w:t>Por fim, as partes</w:t>
      </w:r>
      <w:r w:rsidR="00794A8A">
        <w:rPr>
          <w:rFonts w:ascii="Arial Nova Cond" w:hAnsi="Arial Nova Cond" w:cs="Arial"/>
          <w:sz w:val="22"/>
          <w:szCs w:val="22"/>
        </w:rPr>
        <w:t xml:space="preserve"> declaram</w:t>
      </w:r>
      <w:r w:rsidRPr="00F9577F">
        <w:rPr>
          <w:rFonts w:ascii="Arial Nova Cond" w:hAnsi="Arial Nova Cond" w:cs="Arial"/>
          <w:sz w:val="22"/>
          <w:szCs w:val="22"/>
        </w:rPr>
        <w:t xml:space="preserve"> que estão em pleno gozo da capacidade civil e</w:t>
      </w:r>
      <w:r w:rsidR="00534CE7">
        <w:rPr>
          <w:rFonts w:ascii="Arial Nova Cond" w:hAnsi="Arial Nova Cond" w:cs="Arial"/>
          <w:sz w:val="22"/>
          <w:szCs w:val="22"/>
        </w:rPr>
        <w:t xml:space="preserve"> </w:t>
      </w:r>
      <w:r w:rsidR="0065360E">
        <w:rPr>
          <w:rFonts w:ascii="Arial Nova Cond" w:hAnsi="Arial Nova Cond" w:cs="Arial"/>
          <w:sz w:val="22"/>
          <w:szCs w:val="22"/>
        </w:rPr>
        <w:t>que leram</w:t>
      </w:r>
      <w:r w:rsidRPr="00F9577F">
        <w:rPr>
          <w:rFonts w:ascii="Arial Nova Cond" w:hAnsi="Arial Nova Cond" w:cs="Arial"/>
          <w:sz w:val="22"/>
          <w:szCs w:val="22"/>
        </w:rPr>
        <w:t xml:space="preserve"> integral</w:t>
      </w:r>
      <w:r w:rsidR="0065360E">
        <w:rPr>
          <w:rFonts w:ascii="Arial Nova Cond" w:hAnsi="Arial Nova Cond" w:cs="Arial"/>
          <w:sz w:val="22"/>
          <w:szCs w:val="22"/>
        </w:rPr>
        <w:t>mente o presente instrumento</w:t>
      </w:r>
      <w:r w:rsidRPr="00F9577F">
        <w:rPr>
          <w:rFonts w:ascii="Arial Nova Cond" w:hAnsi="Arial Nova Cond" w:cs="Arial"/>
          <w:sz w:val="22"/>
          <w:szCs w:val="22"/>
        </w:rPr>
        <w:t>,</w:t>
      </w:r>
      <w:r w:rsidR="0065360E">
        <w:rPr>
          <w:rFonts w:ascii="Arial Nova Cond" w:hAnsi="Arial Nova Cond" w:cs="Arial"/>
          <w:sz w:val="22"/>
          <w:szCs w:val="22"/>
        </w:rPr>
        <w:t xml:space="preserve"> </w:t>
      </w:r>
      <w:r w:rsidRPr="00F9577F">
        <w:rPr>
          <w:rFonts w:ascii="Arial Nova Cond" w:hAnsi="Arial Nova Cond" w:cs="Arial"/>
          <w:sz w:val="22"/>
          <w:szCs w:val="22"/>
        </w:rPr>
        <w:t>manifesta</w:t>
      </w:r>
      <w:r w:rsidR="0065360E">
        <w:rPr>
          <w:rFonts w:ascii="Arial Nova Cond" w:hAnsi="Arial Nova Cond" w:cs="Arial"/>
          <w:sz w:val="22"/>
          <w:szCs w:val="22"/>
        </w:rPr>
        <w:t>ndo</w:t>
      </w:r>
      <w:r w:rsidRPr="00F9577F">
        <w:rPr>
          <w:rFonts w:ascii="Arial Nova Cond" w:hAnsi="Arial Nova Cond" w:cs="Arial"/>
          <w:sz w:val="22"/>
          <w:szCs w:val="22"/>
        </w:rPr>
        <w:t xml:space="preserve"> sua vontade sem qualquer vício de consentimento, reserva mental ou impedimento que possa invalidá-lo. E, por estarem assim justos e contratados, firmam o presente instrumento</w:t>
      </w:r>
      <w:r w:rsidR="0065360E">
        <w:rPr>
          <w:rFonts w:ascii="Arial Nova Cond" w:hAnsi="Arial Nova Cond" w:cs="Arial"/>
          <w:sz w:val="22"/>
          <w:szCs w:val="22"/>
        </w:rPr>
        <w:t>,</w:t>
      </w:r>
      <w:r w:rsidRPr="00F9577F">
        <w:rPr>
          <w:rFonts w:ascii="Arial Nova Cond" w:hAnsi="Arial Nova Cond" w:cs="Arial"/>
          <w:sz w:val="22"/>
          <w:szCs w:val="22"/>
        </w:rPr>
        <w:t xml:space="preserve"> com </w:t>
      </w:r>
      <w:r w:rsidR="0065360E">
        <w:rPr>
          <w:rFonts w:ascii="Arial Nova Cond" w:hAnsi="Arial Nova Cond" w:cs="Arial"/>
          <w:sz w:val="22"/>
          <w:szCs w:val="22"/>
        </w:rPr>
        <w:t xml:space="preserve">todas as suas </w:t>
      </w:r>
      <w:r w:rsidRPr="00F9577F">
        <w:rPr>
          <w:rFonts w:ascii="Arial Nova Cond" w:hAnsi="Arial Nova Cond" w:cs="Arial"/>
          <w:sz w:val="22"/>
          <w:szCs w:val="22"/>
        </w:rPr>
        <w:t xml:space="preserve">cláusulas e </w:t>
      </w:r>
      <w:proofErr w:type="spellStart"/>
      <w:r w:rsidRPr="00F9577F">
        <w:rPr>
          <w:rFonts w:ascii="Arial Nova Cond" w:hAnsi="Arial Nova Cond" w:cs="Arial"/>
          <w:sz w:val="22"/>
          <w:szCs w:val="22"/>
        </w:rPr>
        <w:t>subcláusulas</w:t>
      </w:r>
      <w:proofErr w:type="spellEnd"/>
      <w:r w:rsidRPr="00F9577F">
        <w:rPr>
          <w:rFonts w:ascii="Arial Nova Cond" w:hAnsi="Arial Nova Cond" w:cs="Arial"/>
          <w:sz w:val="22"/>
          <w:szCs w:val="22"/>
        </w:rPr>
        <w:t>, em duas vias de igual teor.</w:t>
      </w:r>
    </w:p>
    <w:p w14:paraId="6A320264" w14:textId="77777777" w:rsidR="008517E3" w:rsidRPr="003F6BD0" w:rsidRDefault="008517E3" w:rsidP="0084727F">
      <w:pPr>
        <w:spacing w:line="276" w:lineRule="auto"/>
        <w:jc w:val="both"/>
        <w:rPr>
          <w:rFonts w:ascii="Arial Nova Cond" w:hAnsi="Arial Nova Cond" w:cs="Arial"/>
          <w:sz w:val="22"/>
          <w:szCs w:val="22"/>
        </w:rPr>
      </w:pPr>
    </w:p>
    <w:p w14:paraId="615FEFF4" w14:textId="1D094E02" w:rsidR="002C536D" w:rsidRDefault="00FF0A15" w:rsidP="00DD184F">
      <w:pPr>
        <w:spacing w:line="276" w:lineRule="auto"/>
        <w:jc w:val="center"/>
        <w:rPr>
          <w:rFonts w:ascii="Arial Nova Cond" w:hAnsi="Arial Nova Cond" w:cs="Arial"/>
          <w:sz w:val="22"/>
          <w:szCs w:val="22"/>
        </w:rPr>
      </w:pPr>
      <w:r w:rsidRPr="003F6BD0">
        <w:rPr>
          <w:rFonts w:ascii="Arial Nova Cond" w:hAnsi="Arial Nova Cond" w:cs="Arial"/>
          <w:sz w:val="22"/>
          <w:szCs w:val="22"/>
        </w:rPr>
        <w:t>São Paulo</w:t>
      </w:r>
      <w:r w:rsidR="0030673C" w:rsidRPr="003F6BD0">
        <w:rPr>
          <w:rFonts w:ascii="Arial Nova Cond" w:hAnsi="Arial Nova Cond" w:cs="Arial"/>
          <w:sz w:val="22"/>
          <w:szCs w:val="22"/>
        </w:rPr>
        <w:t>,</w:t>
      </w:r>
      <w:r w:rsidR="0030673C" w:rsidRPr="003C28F7">
        <w:rPr>
          <w:rFonts w:ascii="Arial Nova Cond" w:hAnsi="Arial Nova Cond" w:cs="Arial"/>
          <w:sz w:val="22"/>
          <w:szCs w:val="22"/>
        </w:rPr>
        <w:t xml:space="preserve"> </w:t>
      </w:r>
      <w:r w:rsidR="003C28F7" w:rsidRPr="005E224C">
        <w:rPr>
          <w:rFonts w:ascii="Arial Nova Cond" w:hAnsi="Arial Nova Cond" w:cs="Arial"/>
          <w:color w:val="FF0000"/>
          <w:sz w:val="22"/>
          <w:szCs w:val="22"/>
        </w:rPr>
        <w:t>0</w:t>
      </w:r>
      <w:r w:rsidR="00A92881" w:rsidRPr="005E224C">
        <w:rPr>
          <w:rFonts w:ascii="Arial Nova Cond" w:hAnsi="Arial Nova Cond" w:cs="Arial"/>
          <w:color w:val="FF0000"/>
          <w:sz w:val="22"/>
          <w:szCs w:val="22"/>
        </w:rPr>
        <w:t>7</w:t>
      </w:r>
      <w:r w:rsidR="001025B7" w:rsidRPr="003C28F7">
        <w:rPr>
          <w:rFonts w:ascii="Arial Nova Cond" w:hAnsi="Arial Nova Cond" w:cs="Arial"/>
          <w:sz w:val="22"/>
          <w:szCs w:val="22"/>
        </w:rPr>
        <w:t xml:space="preserve"> </w:t>
      </w:r>
      <w:r w:rsidR="002263A1" w:rsidRPr="003C28F7">
        <w:rPr>
          <w:rFonts w:ascii="Arial Nova Cond" w:hAnsi="Arial Nova Cond" w:cs="Arial"/>
          <w:sz w:val="22"/>
          <w:szCs w:val="22"/>
        </w:rPr>
        <w:t>de</w:t>
      </w:r>
      <w:r w:rsidR="002263A1" w:rsidRPr="005E224C">
        <w:rPr>
          <w:rFonts w:ascii="Arial Nova Cond" w:hAnsi="Arial Nova Cond" w:cs="Arial"/>
          <w:color w:val="FF0000"/>
          <w:sz w:val="22"/>
          <w:szCs w:val="22"/>
        </w:rPr>
        <w:t xml:space="preserve"> </w:t>
      </w:r>
      <w:r w:rsidR="00A92881" w:rsidRPr="005E224C">
        <w:rPr>
          <w:rFonts w:ascii="Arial Nova Cond" w:hAnsi="Arial Nova Cond" w:cs="Arial"/>
          <w:color w:val="FF0000"/>
          <w:sz w:val="22"/>
          <w:szCs w:val="22"/>
        </w:rPr>
        <w:t xml:space="preserve">abril </w:t>
      </w:r>
      <w:r w:rsidR="002263A1" w:rsidRPr="003C28F7">
        <w:rPr>
          <w:rFonts w:ascii="Arial Nova Cond" w:hAnsi="Arial Nova Cond" w:cs="Arial"/>
          <w:sz w:val="22"/>
          <w:szCs w:val="22"/>
        </w:rPr>
        <w:t xml:space="preserve">de </w:t>
      </w:r>
      <w:r w:rsidR="0030673C" w:rsidRPr="003C28F7">
        <w:rPr>
          <w:rFonts w:ascii="Arial Nova Cond" w:hAnsi="Arial Nova Cond" w:cs="Arial"/>
          <w:sz w:val="22"/>
          <w:szCs w:val="22"/>
        </w:rPr>
        <w:t>202</w:t>
      </w:r>
      <w:r w:rsidR="004A0EED" w:rsidRPr="003C28F7">
        <w:rPr>
          <w:rFonts w:ascii="Arial Nova Cond" w:hAnsi="Arial Nova Cond" w:cs="Arial"/>
          <w:sz w:val="22"/>
          <w:szCs w:val="22"/>
        </w:rPr>
        <w:t>6</w:t>
      </w:r>
      <w:r w:rsidR="002263A1" w:rsidRPr="003C28F7">
        <w:rPr>
          <w:rFonts w:ascii="Arial Nova Cond" w:hAnsi="Arial Nova Cond" w:cs="Arial"/>
          <w:sz w:val="22"/>
          <w:szCs w:val="22"/>
        </w:rPr>
        <w:t>.</w:t>
      </w:r>
    </w:p>
    <w:p w14:paraId="7C6D0007" w14:textId="77777777" w:rsidR="00DD184F" w:rsidRPr="003F6BD0" w:rsidRDefault="00DD184F" w:rsidP="00DD184F">
      <w:pPr>
        <w:spacing w:line="276" w:lineRule="auto"/>
        <w:jc w:val="center"/>
        <w:rPr>
          <w:rFonts w:ascii="Arial Nova Cond" w:hAnsi="Arial Nova Cond" w:cs="Arial"/>
          <w:sz w:val="22"/>
          <w:szCs w:val="22"/>
        </w:rPr>
      </w:pPr>
    </w:p>
    <w:p w14:paraId="57EF9B1D" w14:textId="77777777" w:rsidR="00D26AE6" w:rsidRDefault="00D26AE6" w:rsidP="0084727F">
      <w:pPr>
        <w:spacing w:line="276" w:lineRule="auto"/>
        <w:jc w:val="both"/>
        <w:rPr>
          <w:rFonts w:ascii="Arial Nova Cond" w:hAnsi="Arial Nova Cond" w:cs="Arial"/>
          <w:sz w:val="22"/>
          <w:szCs w:val="22"/>
        </w:rPr>
      </w:pPr>
    </w:p>
    <w:p w14:paraId="56671CBD" w14:textId="77777777" w:rsidR="004E755E" w:rsidRPr="003F6BD0" w:rsidRDefault="004E755E" w:rsidP="0084727F">
      <w:pPr>
        <w:spacing w:line="276" w:lineRule="auto"/>
        <w:jc w:val="both"/>
        <w:rPr>
          <w:rFonts w:ascii="Arial Nova Cond" w:hAnsi="Arial Nova Cond" w:cs="Arial"/>
          <w:sz w:val="22"/>
          <w:szCs w:val="22"/>
        </w:rPr>
      </w:pPr>
    </w:p>
    <w:p w14:paraId="3DDA7161" w14:textId="0F9AE33F" w:rsidR="00EB1512" w:rsidRPr="003F6BD0" w:rsidRDefault="00D26AE6" w:rsidP="00D26AE6">
      <w:pPr>
        <w:spacing w:line="276" w:lineRule="auto"/>
        <w:jc w:val="center"/>
        <w:rPr>
          <w:rFonts w:ascii="Arial Nova Cond" w:hAnsi="Arial Nova Cond" w:cs="Arial"/>
          <w:sz w:val="22"/>
          <w:szCs w:val="22"/>
        </w:rPr>
      </w:pPr>
      <w:r w:rsidRPr="003F6BD0">
        <w:rPr>
          <w:rFonts w:ascii="Arial Nova Cond" w:hAnsi="Arial Nova Cond" w:cs="Arial"/>
          <w:b/>
          <w:bCs/>
          <w:sz w:val="22"/>
          <w:szCs w:val="22"/>
        </w:rPr>
        <w:t>___________________________________________</w:t>
      </w:r>
    </w:p>
    <w:p w14:paraId="0CC1426D" w14:textId="77B43457" w:rsidR="003C28F7" w:rsidRPr="005E224C" w:rsidRDefault="00A92881" w:rsidP="003C28F7">
      <w:pPr>
        <w:tabs>
          <w:tab w:val="right" w:pos="6663"/>
        </w:tabs>
        <w:spacing w:line="276" w:lineRule="auto"/>
        <w:jc w:val="center"/>
        <w:rPr>
          <w:rFonts w:ascii="Arial Nova Cond" w:hAnsi="Arial Nova Cond" w:cs="Arial"/>
          <w:b/>
          <w:color w:val="FF0000"/>
          <w:sz w:val="22"/>
          <w:szCs w:val="22"/>
        </w:rPr>
      </w:pPr>
      <w:r w:rsidRPr="005E224C">
        <w:rPr>
          <w:rFonts w:ascii="Arial Nova Cond" w:hAnsi="Arial Nova Cond" w:cs="Arial"/>
          <w:b/>
          <w:color w:val="FF0000"/>
          <w:sz w:val="22"/>
          <w:szCs w:val="22"/>
        </w:rPr>
        <w:t>GABRIEL NINOMIYA CORREA</w:t>
      </w:r>
    </w:p>
    <w:p w14:paraId="5748E005" w14:textId="77777777" w:rsidR="00A92881" w:rsidRDefault="00A92881" w:rsidP="003C28F7">
      <w:pPr>
        <w:tabs>
          <w:tab w:val="right" w:pos="6663"/>
        </w:tabs>
        <w:spacing w:line="276" w:lineRule="auto"/>
        <w:jc w:val="center"/>
        <w:rPr>
          <w:rFonts w:ascii="Arial Nova Cond" w:hAnsi="Arial Nova Cond" w:cs="Arial"/>
          <w:b/>
          <w:bCs/>
          <w:color w:val="000000"/>
          <w:sz w:val="22"/>
          <w:szCs w:val="22"/>
        </w:rPr>
      </w:pPr>
    </w:p>
    <w:p w14:paraId="584987D1" w14:textId="09026724" w:rsidR="003C28F7" w:rsidRDefault="003C28F7" w:rsidP="003C28F7">
      <w:pPr>
        <w:tabs>
          <w:tab w:val="right" w:pos="6663"/>
        </w:tabs>
        <w:spacing w:line="276" w:lineRule="auto"/>
        <w:jc w:val="center"/>
        <w:rPr>
          <w:rFonts w:ascii="Arial Nova Cond" w:hAnsi="Arial Nova Cond" w:cs="Arial"/>
          <w:sz w:val="22"/>
          <w:szCs w:val="22"/>
        </w:rPr>
      </w:pPr>
    </w:p>
    <w:p w14:paraId="3C3B7D56" w14:textId="77777777" w:rsidR="00A92881" w:rsidRPr="003F6BD0" w:rsidRDefault="00A92881" w:rsidP="003C28F7">
      <w:pPr>
        <w:tabs>
          <w:tab w:val="right" w:pos="6663"/>
        </w:tabs>
        <w:spacing w:line="276" w:lineRule="auto"/>
        <w:jc w:val="center"/>
        <w:rPr>
          <w:rFonts w:ascii="Arial Nova Cond" w:hAnsi="Arial Nova Cond" w:cs="Arial"/>
          <w:sz w:val="22"/>
          <w:szCs w:val="22"/>
        </w:rPr>
      </w:pPr>
    </w:p>
    <w:p w14:paraId="761B00AF" w14:textId="4024FAB4" w:rsidR="0084727F" w:rsidRPr="003F6BD0" w:rsidRDefault="0084727F" w:rsidP="00C277E9">
      <w:pPr>
        <w:tabs>
          <w:tab w:val="right" w:pos="6946"/>
        </w:tabs>
        <w:spacing w:line="276" w:lineRule="auto"/>
        <w:jc w:val="center"/>
        <w:rPr>
          <w:rFonts w:ascii="Arial Nova Cond" w:hAnsi="Arial Nova Cond" w:cs="Arial"/>
          <w:b/>
          <w:bCs/>
          <w:sz w:val="22"/>
          <w:szCs w:val="22"/>
        </w:rPr>
      </w:pPr>
      <w:r w:rsidRPr="003F6BD0">
        <w:rPr>
          <w:rFonts w:ascii="Arial Nova Cond" w:hAnsi="Arial Nova Cond" w:cs="Arial"/>
          <w:b/>
          <w:bCs/>
          <w:sz w:val="22"/>
          <w:szCs w:val="22"/>
        </w:rPr>
        <w:t>L</w:t>
      </w:r>
      <w:r w:rsidR="00C277E9" w:rsidRPr="003F6BD0">
        <w:rPr>
          <w:rFonts w:ascii="Arial Nova Cond" w:hAnsi="Arial Nova Cond" w:cs="Arial"/>
          <w:b/>
          <w:bCs/>
          <w:sz w:val="22"/>
          <w:szCs w:val="22"/>
        </w:rPr>
        <w:t>UIZ CLAUDIO GUIMARÃES REHEM DE MATOS</w:t>
      </w:r>
    </w:p>
    <w:p w14:paraId="35E26A28" w14:textId="4CE2E67D" w:rsidR="080EDCB0" w:rsidRPr="006D635C" w:rsidRDefault="0084727F" w:rsidP="0084727F">
      <w:pPr>
        <w:tabs>
          <w:tab w:val="right" w:pos="9072"/>
        </w:tabs>
        <w:spacing w:line="276" w:lineRule="auto"/>
        <w:jc w:val="center"/>
        <w:rPr>
          <w:rFonts w:ascii="Arial Nova Cond" w:hAnsi="Arial Nova Cond" w:cs="Arial"/>
          <w:sz w:val="22"/>
          <w:szCs w:val="22"/>
        </w:rPr>
      </w:pPr>
      <w:r w:rsidRPr="006D635C">
        <w:rPr>
          <w:rFonts w:ascii="Arial Nova Cond" w:hAnsi="Arial Nova Cond" w:cs="Arial"/>
          <w:sz w:val="22"/>
          <w:szCs w:val="22"/>
        </w:rPr>
        <w:t>OAB/SP</w:t>
      </w:r>
      <w:r w:rsidR="00076918" w:rsidRPr="006D635C">
        <w:rPr>
          <w:rFonts w:ascii="Arial Nova Cond" w:hAnsi="Arial Nova Cond" w:cs="Arial"/>
          <w:sz w:val="22"/>
          <w:szCs w:val="22"/>
        </w:rPr>
        <w:t xml:space="preserve"> nº</w:t>
      </w:r>
      <w:r w:rsidRPr="006D635C">
        <w:rPr>
          <w:rFonts w:ascii="Arial Nova Cond" w:hAnsi="Arial Nova Cond" w:cs="Arial"/>
          <w:sz w:val="22"/>
          <w:szCs w:val="22"/>
        </w:rPr>
        <w:t xml:space="preserve"> 500.731</w:t>
      </w:r>
    </w:p>
    <w:p w14:paraId="4FB3089C" w14:textId="77777777" w:rsidR="0084727F" w:rsidRDefault="0084727F" w:rsidP="00931B9B">
      <w:pPr>
        <w:tabs>
          <w:tab w:val="right" w:pos="9072"/>
        </w:tabs>
        <w:spacing w:line="276" w:lineRule="auto"/>
        <w:rPr>
          <w:rFonts w:ascii="Arial Nova Cond" w:hAnsi="Arial Nova Cond" w:cs="Arial"/>
          <w:b/>
          <w:sz w:val="22"/>
          <w:szCs w:val="22"/>
          <w:u w:val="single"/>
        </w:rPr>
      </w:pPr>
    </w:p>
    <w:p w14:paraId="02C66178" w14:textId="77777777" w:rsidR="00931B9B" w:rsidRDefault="00931B9B" w:rsidP="00931B9B">
      <w:pPr>
        <w:tabs>
          <w:tab w:val="right" w:pos="9072"/>
        </w:tabs>
        <w:spacing w:line="276" w:lineRule="auto"/>
        <w:jc w:val="center"/>
        <w:rPr>
          <w:rFonts w:ascii="Arial Nova Cond" w:hAnsi="Arial Nova Cond" w:cs="Arial"/>
          <w:b/>
          <w:sz w:val="22"/>
          <w:szCs w:val="22"/>
          <w:u w:val="single"/>
        </w:rPr>
      </w:pPr>
    </w:p>
    <w:p w14:paraId="2493F3C6" w14:textId="77777777" w:rsidR="00931B9B" w:rsidRPr="00931B9B" w:rsidRDefault="00931B9B" w:rsidP="00931B9B">
      <w:pPr>
        <w:tabs>
          <w:tab w:val="right" w:pos="9072"/>
        </w:tabs>
        <w:spacing w:line="276" w:lineRule="auto"/>
        <w:jc w:val="center"/>
        <w:rPr>
          <w:rFonts w:ascii="Arial Nova Cond" w:hAnsi="Arial Nova Cond" w:cs="Arial"/>
          <w:b/>
          <w:sz w:val="22"/>
          <w:szCs w:val="22"/>
        </w:rPr>
      </w:pPr>
      <w:r w:rsidRPr="00931B9B">
        <w:rPr>
          <w:rFonts w:ascii="Arial Nova Cond" w:hAnsi="Arial Nova Cond" w:cs="Arial"/>
          <w:b/>
          <w:sz w:val="22"/>
          <w:szCs w:val="22"/>
        </w:rPr>
        <w:t>RAFAEL GARCIA PEREIRA</w:t>
      </w:r>
    </w:p>
    <w:p w14:paraId="5223D1BD" w14:textId="6C78DDDF" w:rsidR="00931B9B" w:rsidRPr="006D635C" w:rsidRDefault="00931B9B" w:rsidP="00931B9B">
      <w:pPr>
        <w:tabs>
          <w:tab w:val="right" w:pos="9072"/>
        </w:tabs>
        <w:spacing w:line="276" w:lineRule="auto"/>
        <w:jc w:val="center"/>
        <w:rPr>
          <w:rFonts w:ascii="Arial Nova Cond" w:hAnsi="Arial Nova Cond" w:cs="Arial"/>
          <w:bCs/>
          <w:sz w:val="22"/>
          <w:szCs w:val="22"/>
        </w:rPr>
        <w:sectPr w:rsidR="00931B9B" w:rsidRPr="006D635C" w:rsidSect="005B670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7" w:h="16840" w:code="9"/>
          <w:pgMar w:top="1440" w:right="1080" w:bottom="1440" w:left="1080" w:header="567" w:footer="283" w:gutter="0"/>
          <w:cols w:space="849"/>
          <w:docGrid w:linePitch="272"/>
        </w:sectPr>
      </w:pPr>
      <w:r w:rsidRPr="006D635C">
        <w:rPr>
          <w:rFonts w:ascii="Arial Nova Cond" w:hAnsi="Arial Nova Cond" w:cs="Arial"/>
          <w:bCs/>
          <w:sz w:val="22"/>
          <w:szCs w:val="22"/>
        </w:rPr>
        <w:t>OAB/SP nº 500.843</w:t>
      </w:r>
    </w:p>
    <w:p w14:paraId="3BF71A0A" w14:textId="39F781E7" w:rsidR="080EDCB0" w:rsidRPr="00726265" w:rsidRDefault="080EDCB0" w:rsidP="004E755E">
      <w:pPr>
        <w:tabs>
          <w:tab w:val="right" w:pos="9072"/>
        </w:tabs>
        <w:spacing w:line="276" w:lineRule="auto"/>
        <w:rPr>
          <w:rFonts w:ascii="Arial" w:hAnsi="Arial" w:cs="Arial"/>
          <w:sz w:val="18"/>
          <w:szCs w:val="18"/>
        </w:rPr>
      </w:pPr>
    </w:p>
    <w:sectPr w:rsidR="080EDCB0" w:rsidRPr="00726265" w:rsidSect="005B670E">
      <w:type w:val="continuous"/>
      <w:pgSz w:w="11907" w:h="16840" w:code="9"/>
      <w:pgMar w:top="1135" w:right="1134" w:bottom="284" w:left="567" w:header="720" w:footer="72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B48D6" w14:textId="77777777" w:rsidR="007513BF" w:rsidRDefault="007513BF" w:rsidP="0084727F">
      <w:r>
        <w:separator/>
      </w:r>
    </w:p>
  </w:endnote>
  <w:endnote w:type="continuationSeparator" w:id="0">
    <w:p w14:paraId="0B41DD6B" w14:textId="77777777" w:rsidR="007513BF" w:rsidRDefault="007513BF" w:rsidP="00847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7E65B" w14:textId="77777777" w:rsidR="00747AE3" w:rsidRDefault="00747AE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A3B7B" w14:textId="77777777" w:rsidR="001E46B4" w:rsidRDefault="001E46B4" w:rsidP="0084727F">
    <w:pPr>
      <w:pStyle w:val="Rodap"/>
      <w:tabs>
        <w:tab w:val="clear" w:pos="8504"/>
      </w:tabs>
      <w:jc w:val="center"/>
      <w:rPr>
        <w:b/>
        <w:w w:val="90"/>
      </w:rPr>
    </w:pPr>
  </w:p>
  <w:p w14:paraId="0A679516" w14:textId="77777777" w:rsidR="001E46B4" w:rsidRDefault="001E46B4" w:rsidP="0084727F">
    <w:pPr>
      <w:pStyle w:val="Rodap"/>
      <w:tabs>
        <w:tab w:val="clear" w:pos="8504"/>
      </w:tabs>
      <w:jc w:val="center"/>
      <w:rPr>
        <w:b/>
        <w:w w:val="90"/>
      </w:rPr>
    </w:pPr>
  </w:p>
  <w:p w14:paraId="37FD90EC" w14:textId="0438998E" w:rsidR="0084727F" w:rsidRPr="00937C28" w:rsidRDefault="0084727F" w:rsidP="0084727F">
    <w:pPr>
      <w:pStyle w:val="Rodap"/>
      <w:tabs>
        <w:tab w:val="clear" w:pos="8504"/>
      </w:tabs>
      <w:jc w:val="center"/>
      <w:rPr>
        <w:b/>
        <w:w w:val="90"/>
      </w:rPr>
    </w:pPr>
    <w:r w:rsidRPr="00937C28">
      <w:rPr>
        <w:noProof/>
      </w:rPr>
      <w:drawing>
        <wp:anchor distT="0" distB="0" distL="0" distR="0" simplePos="0" relativeHeight="251735552" behindDoc="1" locked="0" layoutInCell="1" allowOverlap="1" wp14:anchorId="3B093D2A" wp14:editId="457ADA80">
          <wp:simplePos x="0" y="0"/>
          <wp:positionH relativeFrom="margin">
            <wp:posOffset>216877</wp:posOffset>
          </wp:positionH>
          <wp:positionV relativeFrom="bottomMargin">
            <wp:posOffset>97790</wp:posOffset>
          </wp:positionV>
          <wp:extent cx="5756400" cy="36000"/>
          <wp:effectExtent l="38100" t="19050" r="0" b="59690"/>
          <wp:wrapTight wrapText="bothSides">
            <wp:wrapPolygon edited="0">
              <wp:start x="-143" y="-11571"/>
              <wp:lineTo x="-143" y="46286"/>
              <wp:lineTo x="21374" y="46286"/>
              <wp:lineTo x="21374" y="-11571"/>
              <wp:lineTo x="-143" y="-11571"/>
            </wp:wrapPolygon>
          </wp:wrapTight>
          <wp:docPr id="280544047" name="image1.png" descr="Um retângulo longo e fino para dividir as seções do document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56400" cy="3600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solidFill>
                      <a:schemeClr val="tx1"/>
                    </a:solidFill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37C28">
      <w:rPr>
        <w:b/>
        <w:w w:val="90"/>
      </w:rPr>
      <w:t xml:space="preserve">Luiz Claudio G. </w:t>
    </w:r>
    <w:proofErr w:type="spellStart"/>
    <w:r w:rsidRPr="00937C28">
      <w:rPr>
        <w:b/>
        <w:w w:val="90"/>
      </w:rPr>
      <w:t>Rehem</w:t>
    </w:r>
    <w:proofErr w:type="spellEnd"/>
    <w:r w:rsidRPr="00937C28">
      <w:rPr>
        <w:b/>
        <w:w w:val="90"/>
      </w:rPr>
      <w:t xml:space="preserve"> de Matos. OAB/SP 500.731 e Rafael Garcia Pereira. OAB/SP 500.843.</w:t>
    </w:r>
  </w:p>
  <w:p w14:paraId="15AD790A" w14:textId="77777777" w:rsidR="0084727F" w:rsidRPr="0084727F" w:rsidRDefault="0084727F" w:rsidP="0084727F">
    <w:pPr>
      <w:pStyle w:val="Rodap"/>
      <w:tabs>
        <w:tab w:val="clear" w:pos="8504"/>
      </w:tabs>
      <w:jc w:val="center"/>
      <w:rPr>
        <w:b/>
        <w:w w:val="90"/>
      </w:rPr>
    </w:pPr>
    <w:r w:rsidRPr="00937C28">
      <w:rPr>
        <w:b/>
        <w:w w:val="90"/>
      </w:rPr>
      <w:t xml:space="preserve">Tel. (11) 98232-7948 ou (11) 95979-3703. </w:t>
    </w:r>
    <w:proofErr w:type="spellStart"/>
    <w:r w:rsidRPr="00937C28">
      <w:rPr>
        <w:b/>
        <w:w w:val="90"/>
      </w:rPr>
      <w:t>Email</w:t>
    </w:r>
    <w:proofErr w:type="spellEnd"/>
    <w:r w:rsidRPr="00937C28">
      <w:rPr>
        <w:b/>
        <w:w w:val="90"/>
      </w:rPr>
      <w:t xml:space="preserve">: </w:t>
    </w:r>
    <w:hyperlink r:id="rId2" w:history="1">
      <w:r w:rsidRPr="0084727F">
        <w:rPr>
          <w:rStyle w:val="Hyperlink"/>
          <w:b/>
          <w:color w:val="auto"/>
          <w:w w:val="90"/>
          <w:u w:val="none"/>
        </w:rPr>
        <w:t>contato.guimaraesgarcia@gmail.com</w:t>
      </w:r>
    </w:hyperlink>
    <w:r w:rsidRPr="0084727F">
      <w:rPr>
        <w:b/>
        <w:w w:val="90"/>
      </w:rPr>
      <w:t>.</w:t>
    </w:r>
  </w:p>
  <w:p w14:paraId="726A59A3" w14:textId="77777777" w:rsidR="0084727F" w:rsidRPr="0084727F" w:rsidRDefault="0084727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E1C3" w14:textId="77777777" w:rsidR="00747AE3" w:rsidRDefault="00747AE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92290" w14:textId="77777777" w:rsidR="007513BF" w:rsidRDefault="007513BF" w:rsidP="0084727F">
      <w:r>
        <w:separator/>
      </w:r>
    </w:p>
  </w:footnote>
  <w:footnote w:type="continuationSeparator" w:id="0">
    <w:p w14:paraId="3F911CE8" w14:textId="77777777" w:rsidR="007513BF" w:rsidRDefault="007513BF" w:rsidP="008472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4B7C7" w14:textId="77777777" w:rsidR="00747AE3" w:rsidRDefault="00747AE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3E9E1" w14:textId="77777777" w:rsidR="0084727F" w:rsidRPr="001F4B94" w:rsidRDefault="0084727F" w:rsidP="0084727F">
    <w:pPr>
      <w:jc w:val="center"/>
      <w:rPr>
        <w:rFonts w:asciiTheme="majorHAnsi" w:hAnsiTheme="majorHAnsi" w:cstheme="minorHAnsi"/>
        <w:b/>
        <w:w w:val="90"/>
        <w:sz w:val="28"/>
        <w:szCs w:val="28"/>
      </w:rPr>
    </w:pPr>
    <w:r w:rsidRPr="001F4B94">
      <w:rPr>
        <w:rFonts w:asciiTheme="majorHAnsi" w:hAnsiTheme="majorHAnsi" w:cstheme="minorHAnsi"/>
        <w:b/>
        <w:w w:val="90"/>
        <w:sz w:val="28"/>
        <w:szCs w:val="28"/>
      </w:rPr>
      <w:t>GUIMARÃES &amp; GARCIA</w:t>
    </w:r>
  </w:p>
  <w:p w14:paraId="79A00220" w14:textId="39000538" w:rsidR="0084727F" w:rsidRPr="001F4B94" w:rsidRDefault="00D20138" w:rsidP="0084727F">
    <w:pPr>
      <w:jc w:val="center"/>
      <w:rPr>
        <w:rFonts w:asciiTheme="majorHAnsi" w:hAnsiTheme="majorHAnsi" w:cstheme="minorHAnsi"/>
        <w:b/>
        <w:w w:val="90"/>
        <w:sz w:val="28"/>
        <w:szCs w:val="28"/>
      </w:rPr>
    </w:pPr>
    <w:r>
      <w:rPr>
        <w:rFonts w:asciiTheme="majorHAnsi" w:hAnsiTheme="majorHAnsi" w:cstheme="minorHAnsi"/>
        <w:b/>
        <w:w w:val="90"/>
        <w:sz w:val="28"/>
        <w:szCs w:val="28"/>
      </w:rPr>
      <w:t>SOCIEDADE DE AD</w:t>
    </w:r>
    <w:r w:rsidR="0084727F" w:rsidRPr="001F4B94">
      <w:rPr>
        <w:rFonts w:asciiTheme="majorHAnsi" w:hAnsiTheme="majorHAnsi" w:cstheme="minorHAnsi"/>
        <w:b/>
        <w:w w:val="90"/>
        <w:sz w:val="28"/>
        <w:szCs w:val="28"/>
      </w:rPr>
      <w:t>VO</w:t>
    </w:r>
    <w:r>
      <w:rPr>
        <w:rFonts w:asciiTheme="majorHAnsi" w:hAnsiTheme="majorHAnsi" w:cstheme="minorHAnsi"/>
        <w:b/>
        <w:w w:val="90"/>
        <w:sz w:val="28"/>
        <w:szCs w:val="28"/>
      </w:rPr>
      <w:t>GADOS</w:t>
    </w:r>
  </w:p>
  <w:p w14:paraId="337562DE" w14:textId="187FC6F4" w:rsidR="0084727F" w:rsidRPr="0084727F" w:rsidRDefault="0084727F" w:rsidP="0084727F">
    <w:pPr>
      <w:pStyle w:val="Cabealho"/>
    </w:pPr>
    <w:r w:rsidRPr="006A38E4">
      <w:rPr>
        <w:rFonts w:asciiTheme="majorHAnsi" w:hAnsiTheme="majorHAnsi"/>
        <w:noProof/>
        <w:sz w:val="26"/>
        <w:szCs w:val="26"/>
      </w:rPr>
      <w:drawing>
        <wp:anchor distT="0" distB="0" distL="0" distR="0" simplePos="0" relativeHeight="251661824" behindDoc="1" locked="0" layoutInCell="1" allowOverlap="1" wp14:anchorId="0A7E77F9" wp14:editId="634310A9">
          <wp:simplePos x="0" y="0"/>
          <wp:positionH relativeFrom="margin">
            <wp:posOffset>270510</wp:posOffset>
          </wp:positionH>
          <wp:positionV relativeFrom="margin">
            <wp:posOffset>-64770</wp:posOffset>
          </wp:positionV>
          <wp:extent cx="5756400" cy="36000"/>
          <wp:effectExtent l="38100" t="19050" r="0" b="59690"/>
          <wp:wrapTight wrapText="bothSides">
            <wp:wrapPolygon edited="0">
              <wp:start x="-143" y="-11571"/>
              <wp:lineTo x="-143" y="46286"/>
              <wp:lineTo x="21374" y="46286"/>
              <wp:lineTo x="21374" y="-11571"/>
              <wp:lineTo x="-143" y="-11571"/>
            </wp:wrapPolygon>
          </wp:wrapTight>
          <wp:docPr id="1577961103" name="image1.png" descr="Um retângulo longo e fino para dividir as seções do document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56400" cy="3600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solidFill>
                      <a:schemeClr val="tx1"/>
                    </a:solidFill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B9418" w14:textId="77777777" w:rsidR="00747AE3" w:rsidRDefault="00747AE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36C5A"/>
    <w:multiLevelType w:val="hybridMultilevel"/>
    <w:tmpl w:val="0D00F752"/>
    <w:lvl w:ilvl="0" w:tplc="5DCEFF0E">
      <w:start w:val="1"/>
      <w:numFmt w:val="upperLetter"/>
      <w:lvlText w:val="%1."/>
      <w:lvlJc w:val="left"/>
      <w:pPr>
        <w:ind w:left="945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E86806"/>
    <w:multiLevelType w:val="hybridMultilevel"/>
    <w:tmpl w:val="CF6CE454"/>
    <w:lvl w:ilvl="0" w:tplc="F4A044D4">
      <w:start w:val="1"/>
      <w:numFmt w:val="decimal"/>
      <w:lvlText w:val="%1."/>
      <w:lvlJc w:val="left"/>
      <w:pPr>
        <w:ind w:left="1245" w:hanging="88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1F0AD7"/>
    <w:multiLevelType w:val="singleLevel"/>
    <w:tmpl w:val="0416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0"/>
        <w:szCs w:val="20"/>
      </w:rPr>
    </w:lvl>
  </w:abstractNum>
  <w:abstractNum w:abstractNumId="3" w15:restartNumberingAfterBreak="0">
    <w:nsid w:val="3DB8706D"/>
    <w:multiLevelType w:val="hybridMultilevel"/>
    <w:tmpl w:val="39386666"/>
    <w:lvl w:ilvl="0" w:tplc="B29A4DE6">
      <w:start w:val="1"/>
      <w:numFmt w:val="lowerLetter"/>
      <w:lvlText w:val="%1)"/>
      <w:lvlJc w:val="left"/>
      <w:pPr>
        <w:ind w:left="360" w:hanging="360"/>
      </w:pPr>
      <w:rPr>
        <w:rFonts w:hint="default"/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4A75496"/>
    <w:multiLevelType w:val="hybridMultilevel"/>
    <w:tmpl w:val="DBEEB1DE"/>
    <w:lvl w:ilvl="0" w:tplc="011E484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3F081D"/>
    <w:multiLevelType w:val="multilevel"/>
    <w:tmpl w:val="14426E94"/>
    <w:lvl w:ilvl="0">
      <w:start w:val="1"/>
      <w:numFmt w:val="decimal"/>
      <w:lvlText w:val="%1."/>
      <w:lvlJc w:val="left"/>
      <w:rPr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71164C9"/>
    <w:multiLevelType w:val="hybridMultilevel"/>
    <w:tmpl w:val="F3D003BA"/>
    <w:lvl w:ilvl="0" w:tplc="5DCEFF0E">
      <w:start w:val="1"/>
      <w:numFmt w:val="upperLetter"/>
      <w:lvlText w:val="%1."/>
      <w:lvlJc w:val="left"/>
      <w:pPr>
        <w:ind w:left="945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665" w:hanging="360"/>
      </w:pPr>
    </w:lvl>
    <w:lvl w:ilvl="2" w:tplc="0416001B" w:tentative="1">
      <w:start w:val="1"/>
      <w:numFmt w:val="lowerRoman"/>
      <w:lvlText w:val="%3."/>
      <w:lvlJc w:val="right"/>
      <w:pPr>
        <w:ind w:left="2385" w:hanging="180"/>
      </w:pPr>
    </w:lvl>
    <w:lvl w:ilvl="3" w:tplc="0416000F" w:tentative="1">
      <w:start w:val="1"/>
      <w:numFmt w:val="decimal"/>
      <w:lvlText w:val="%4."/>
      <w:lvlJc w:val="left"/>
      <w:pPr>
        <w:ind w:left="3105" w:hanging="360"/>
      </w:pPr>
    </w:lvl>
    <w:lvl w:ilvl="4" w:tplc="04160019" w:tentative="1">
      <w:start w:val="1"/>
      <w:numFmt w:val="lowerLetter"/>
      <w:lvlText w:val="%5."/>
      <w:lvlJc w:val="left"/>
      <w:pPr>
        <w:ind w:left="3825" w:hanging="360"/>
      </w:pPr>
    </w:lvl>
    <w:lvl w:ilvl="5" w:tplc="0416001B" w:tentative="1">
      <w:start w:val="1"/>
      <w:numFmt w:val="lowerRoman"/>
      <w:lvlText w:val="%6."/>
      <w:lvlJc w:val="right"/>
      <w:pPr>
        <w:ind w:left="4545" w:hanging="180"/>
      </w:pPr>
    </w:lvl>
    <w:lvl w:ilvl="6" w:tplc="0416000F" w:tentative="1">
      <w:start w:val="1"/>
      <w:numFmt w:val="decimal"/>
      <w:lvlText w:val="%7."/>
      <w:lvlJc w:val="left"/>
      <w:pPr>
        <w:ind w:left="5265" w:hanging="360"/>
      </w:pPr>
    </w:lvl>
    <w:lvl w:ilvl="7" w:tplc="04160019" w:tentative="1">
      <w:start w:val="1"/>
      <w:numFmt w:val="lowerLetter"/>
      <w:lvlText w:val="%8."/>
      <w:lvlJc w:val="left"/>
      <w:pPr>
        <w:ind w:left="5985" w:hanging="360"/>
      </w:pPr>
    </w:lvl>
    <w:lvl w:ilvl="8" w:tplc="0416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7" w15:restartNumberingAfterBreak="0">
    <w:nsid w:val="61530639"/>
    <w:multiLevelType w:val="hybridMultilevel"/>
    <w:tmpl w:val="E51AC7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1C7A7D"/>
    <w:multiLevelType w:val="hybridMultilevel"/>
    <w:tmpl w:val="CCFC8E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0"/>
  </w:num>
  <w:num w:numId="8">
    <w:abstractNumId w:val="8"/>
  </w:num>
  <w:num w:numId="9">
    <w:abstractNumId w:val="1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C55"/>
    <w:rsid w:val="00001BE8"/>
    <w:rsid w:val="00002C08"/>
    <w:rsid w:val="000046D3"/>
    <w:rsid w:val="00016F6F"/>
    <w:rsid w:val="00047436"/>
    <w:rsid w:val="00070F06"/>
    <w:rsid w:val="00076918"/>
    <w:rsid w:val="00081E90"/>
    <w:rsid w:val="000860B2"/>
    <w:rsid w:val="000973D4"/>
    <w:rsid w:val="00097C29"/>
    <w:rsid w:val="000A7429"/>
    <w:rsid w:val="000B0B1A"/>
    <w:rsid w:val="000B2C0E"/>
    <w:rsid w:val="000B4013"/>
    <w:rsid w:val="000B65ED"/>
    <w:rsid w:val="000C0CEA"/>
    <w:rsid w:val="000C7B30"/>
    <w:rsid w:val="000D692B"/>
    <w:rsid w:val="000E1AA1"/>
    <w:rsid w:val="000E2176"/>
    <w:rsid w:val="000E31F3"/>
    <w:rsid w:val="001025B7"/>
    <w:rsid w:val="0010744C"/>
    <w:rsid w:val="00113014"/>
    <w:rsid w:val="001161E5"/>
    <w:rsid w:val="001238AE"/>
    <w:rsid w:val="00124EFD"/>
    <w:rsid w:val="00126699"/>
    <w:rsid w:val="00150D05"/>
    <w:rsid w:val="00151516"/>
    <w:rsid w:val="00155BD1"/>
    <w:rsid w:val="0015756C"/>
    <w:rsid w:val="001622F5"/>
    <w:rsid w:val="00163881"/>
    <w:rsid w:val="001653A0"/>
    <w:rsid w:val="00166016"/>
    <w:rsid w:val="00171727"/>
    <w:rsid w:val="00174C01"/>
    <w:rsid w:val="00181FD3"/>
    <w:rsid w:val="0019277F"/>
    <w:rsid w:val="00195D2C"/>
    <w:rsid w:val="001A6A54"/>
    <w:rsid w:val="001B10E4"/>
    <w:rsid w:val="001B6219"/>
    <w:rsid w:val="001C4CAC"/>
    <w:rsid w:val="001C61BD"/>
    <w:rsid w:val="001D26AE"/>
    <w:rsid w:val="001D2745"/>
    <w:rsid w:val="001E46B4"/>
    <w:rsid w:val="001F4B94"/>
    <w:rsid w:val="001F5069"/>
    <w:rsid w:val="002150C4"/>
    <w:rsid w:val="002165CA"/>
    <w:rsid w:val="002175E7"/>
    <w:rsid w:val="002204F1"/>
    <w:rsid w:val="002263A1"/>
    <w:rsid w:val="00231CAC"/>
    <w:rsid w:val="00232A72"/>
    <w:rsid w:val="002351F7"/>
    <w:rsid w:val="00237D5F"/>
    <w:rsid w:val="002456B1"/>
    <w:rsid w:val="00260529"/>
    <w:rsid w:val="00260C5B"/>
    <w:rsid w:val="00286E9E"/>
    <w:rsid w:val="002969FD"/>
    <w:rsid w:val="002A4D43"/>
    <w:rsid w:val="002A7532"/>
    <w:rsid w:val="002C536D"/>
    <w:rsid w:val="002C6545"/>
    <w:rsid w:val="002E4FA4"/>
    <w:rsid w:val="002E53BE"/>
    <w:rsid w:val="00305238"/>
    <w:rsid w:val="0030665C"/>
    <w:rsid w:val="0030673C"/>
    <w:rsid w:val="00311A34"/>
    <w:rsid w:val="0031249F"/>
    <w:rsid w:val="00316543"/>
    <w:rsid w:val="00323FCB"/>
    <w:rsid w:val="00324FA6"/>
    <w:rsid w:val="003264A2"/>
    <w:rsid w:val="003276E4"/>
    <w:rsid w:val="003305A9"/>
    <w:rsid w:val="00334A9D"/>
    <w:rsid w:val="00337879"/>
    <w:rsid w:val="003420FB"/>
    <w:rsid w:val="00357186"/>
    <w:rsid w:val="003622A5"/>
    <w:rsid w:val="00372469"/>
    <w:rsid w:val="00377A12"/>
    <w:rsid w:val="00381112"/>
    <w:rsid w:val="00387B93"/>
    <w:rsid w:val="00392D7E"/>
    <w:rsid w:val="00394BCB"/>
    <w:rsid w:val="003A4FC7"/>
    <w:rsid w:val="003A6FA3"/>
    <w:rsid w:val="003A7AEA"/>
    <w:rsid w:val="003B5425"/>
    <w:rsid w:val="003C28F7"/>
    <w:rsid w:val="003D1EE5"/>
    <w:rsid w:val="003D607F"/>
    <w:rsid w:val="003E53B8"/>
    <w:rsid w:val="003E7EF7"/>
    <w:rsid w:val="003F1252"/>
    <w:rsid w:val="003F6BD0"/>
    <w:rsid w:val="003F7D30"/>
    <w:rsid w:val="00421CC3"/>
    <w:rsid w:val="00424D14"/>
    <w:rsid w:val="00441A3E"/>
    <w:rsid w:val="004452D2"/>
    <w:rsid w:val="00446F8E"/>
    <w:rsid w:val="00460620"/>
    <w:rsid w:val="00471811"/>
    <w:rsid w:val="00471BEF"/>
    <w:rsid w:val="00472C41"/>
    <w:rsid w:val="0048497D"/>
    <w:rsid w:val="00484F4A"/>
    <w:rsid w:val="00493755"/>
    <w:rsid w:val="004A0EED"/>
    <w:rsid w:val="004A38B7"/>
    <w:rsid w:val="004A5A4F"/>
    <w:rsid w:val="004A60A0"/>
    <w:rsid w:val="004B0716"/>
    <w:rsid w:val="004B4851"/>
    <w:rsid w:val="004C25D8"/>
    <w:rsid w:val="004E0F75"/>
    <w:rsid w:val="004E755E"/>
    <w:rsid w:val="00501DA5"/>
    <w:rsid w:val="00501F9C"/>
    <w:rsid w:val="00504AAE"/>
    <w:rsid w:val="00514101"/>
    <w:rsid w:val="00517665"/>
    <w:rsid w:val="00524A77"/>
    <w:rsid w:val="00526E49"/>
    <w:rsid w:val="00533C50"/>
    <w:rsid w:val="00534CE7"/>
    <w:rsid w:val="00535AD6"/>
    <w:rsid w:val="00540443"/>
    <w:rsid w:val="00545373"/>
    <w:rsid w:val="0054739C"/>
    <w:rsid w:val="005531B4"/>
    <w:rsid w:val="0057269C"/>
    <w:rsid w:val="00585509"/>
    <w:rsid w:val="00587C0B"/>
    <w:rsid w:val="00592F98"/>
    <w:rsid w:val="0059776C"/>
    <w:rsid w:val="005B0FB4"/>
    <w:rsid w:val="005B670E"/>
    <w:rsid w:val="005D2008"/>
    <w:rsid w:val="005D40F8"/>
    <w:rsid w:val="005D56A8"/>
    <w:rsid w:val="005D6A1D"/>
    <w:rsid w:val="005E0948"/>
    <w:rsid w:val="005E224C"/>
    <w:rsid w:val="005E2FAD"/>
    <w:rsid w:val="005E71DD"/>
    <w:rsid w:val="005F1F5A"/>
    <w:rsid w:val="005F3E42"/>
    <w:rsid w:val="005F3EE5"/>
    <w:rsid w:val="006008C7"/>
    <w:rsid w:val="00611F27"/>
    <w:rsid w:val="006120BA"/>
    <w:rsid w:val="0062180B"/>
    <w:rsid w:val="00623C25"/>
    <w:rsid w:val="0063072E"/>
    <w:rsid w:val="0063419E"/>
    <w:rsid w:val="00641A64"/>
    <w:rsid w:val="006456F9"/>
    <w:rsid w:val="00647C02"/>
    <w:rsid w:val="0065360E"/>
    <w:rsid w:val="00661086"/>
    <w:rsid w:val="0066201A"/>
    <w:rsid w:val="00666858"/>
    <w:rsid w:val="006752CC"/>
    <w:rsid w:val="00675C05"/>
    <w:rsid w:val="006870A9"/>
    <w:rsid w:val="00693E8B"/>
    <w:rsid w:val="00694C44"/>
    <w:rsid w:val="006A4269"/>
    <w:rsid w:val="006A531E"/>
    <w:rsid w:val="006C124A"/>
    <w:rsid w:val="006C3A55"/>
    <w:rsid w:val="006C7BCC"/>
    <w:rsid w:val="006D1887"/>
    <w:rsid w:val="006D2F4B"/>
    <w:rsid w:val="006D635C"/>
    <w:rsid w:val="006E425E"/>
    <w:rsid w:val="006E6B4E"/>
    <w:rsid w:val="006E75ED"/>
    <w:rsid w:val="006F4DC3"/>
    <w:rsid w:val="007023CD"/>
    <w:rsid w:val="00703328"/>
    <w:rsid w:val="007108DE"/>
    <w:rsid w:val="00726265"/>
    <w:rsid w:val="00735C24"/>
    <w:rsid w:val="007419FC"/>
    <w:rsid w:val="00743E29"/>
    <w:rsid w:val="00747AE3"/>
    <w:rsid w:val="007513BF"/>
    <w:rsid w:val="00774181"/>
    <w:rsid w:val="007807DD"/>
    <w:rsid w:val="007863F6"/>
    <w:rsid w:val="00794A8A"/>
    <w:rsid w:val="00796236"/>
    <w:rsid w:val="007A141C"/>
    <w:rsid w:val="007A6733"/>
    <w:rsid w:val="007C354B"/>
    <w:rsid w:val="007D6322"/>
    <w:rsid w:val="007E60F0"/>
    <w:rsid w:val="007F3951"/>
    <w:rsid w:val="007F69F8"/>
    <w:rsid w:val="007F7455"/>
    <w:rsid w:val="00801948"/>
    <w:rsid w:val="0080515E"/>
    <w:rsid w:val="00805275"/>
    <w:rsid w:val="0080713E"/>
    <w:rsid w:val="008100AB"/>
    <w:rsid w:val="00824FED"/>
    <w:rsid w:val="008274EF"/>
    <w:rsid w:val="00827E6B"/>
    <w:rsid w:val="00830C36"/>
    <w:rsid w:val="00831777"/>
    <w:rsid w:val="00834702"/>
    <w:rsid w:val="00843207"/>
    <w:rsid w:val="00843CB4"/>
    <w:rsid w:val="00846FD4"/>
    <w:rsid w:val="0084727F"/>
    <w:rsid w:val="00850E79"/>
    <w:rsid w:val="008517E3"/>
    <w:rsid w:val="00851868"/>
    <w:rsid w:val="008571D7"/>
    <w:rsid w:val="008704B1"/>
    <w:rsid w:val="00872969"/>
    <w:rsid w:val="00873680"/>
    <w:rsid w:val="00887D7D"/>
    <w:rsid w:val="0089155E"/>
    <w:rsid w:val="00891A79"/>
    <w:rsid w:val="00891CFE"/>
    <w:rsid w:val="00892355"/>
    <w:rsid w:val="008A06A3"/>
    <w:rsid w:val="008A41A9"/>
    <w:rsid w:val="008B6F12"/>
    <w:rsid w:val="008B737C"/>
    <w:rsid w:val="008C3A86"/>
    <w:rsid w:val="008C57F0"/>
    <w:rsid w:val="008D1D2F"/>
    <w:rsid w:val="008D586A"/>
    <w:rsid w:val="008E25E5"/>
    <w:rsid w:val="008F067E"/>
    <w:rsid w:val="00910FE1"/>
    <w:rsid w:val="0091411B"/>
    <w:rsid w:val="00920C23"/>
    <w:rsid w:val="00924A1D"/>
    <w:rsid w:val="00925F30"/>
    <w:rsid w:val="00931B9B"/>
    <w:rsid w:val="00936125"/>
    <w:rsid w:val="0093757A"/>
    <w:rsid w:val="00940E31"/>
    <w:rsid w:val="00945305"/>
    <w:rsid w:val="0094667B"/>
    <w:rsid w:val="00951052"/>
    <w:rsid w:val="009533B0"/>
    <w:rsid w:val="00955788"/>
    <w:rsid w:val="0096667F"/>
    <w:rsid w:val="00967997"/>
    <w:rsid w:val="00971289"/>
    <w:rsid w:val="00972D52"/>
    <w:rsid w:val="00972DA1"/>
    <w:rsid w:val="009800B5"/>
    <w:rsid w:val="009822E3"/>
    <w:rsid w:val="009A3064"/>
    <w:rsid w:val="009A6D37"/>
    <w:rsid w:val="009A7659"/>
    <w:rsid w:val="009B3EEF"/>
    <w:rsid w:val="009C054A"/>
    <w:rsid w:val="009D0747"/>
    <w:rsid w:val="009D16AA"/>
    <w:rsid w:val="009D1864"/>
    <w:rsid w:val="009D2E46"/>
    <w:rsid w:val="009D3C11"/>
    <w:rsid w:val="009E6954"/>
    <w:rsid w:val="009F22C9"/>
    <w:rsid w:val="009F5D65"/>
    <w:rsid w:val="00A0383F"/>
    <w:rsid w:val="00A159B9"/>
    <w:rsid w:val="00A16623"/>
    <w:rsid w:val="00A22B6D"/>
    <w:rsid w:val="00A32C21"/>
    <w:rsid w:val="00A34A0A"/>
    <w:rsid w:val="00A419B3"/>
    <w:rsid w:val="00A468AA"/>
    <w:rsid w:val="00A5344A"/>
    <w:rsid w:val="00A61411"/>
    <w:rsid w:val="00A62B34"/>
    <w:rsid w:val="00A657F2"/>
    <w:rsid w:val="00A72601"/>
    <w:rsid w:val="00A80606"/>
    <w:rsid w:val="00A8179B"/>
    <w:rsid w:val="00A9166C"/>
    <w:rsid w:val="00A92881"/>
    <w:rsid w:val="00AC0D35"/>
    <w:rsid w:val="00AC507A"/>
    <w:rsid w:val="00AC66DB"/>
    <w:rsid w:val="00AD672E"/>
    <w:rsid w:val="00AE1BDC"/>
    <w:rsid w:val="00AE6605"/>
    <w:rsid w:val="00AE715B"/>
    <w:rsid w:val="00AF5053"/>
    <w:rsid w:val="00AF6322"/>
    <w:rsid w:val="00B17293"/>
    <w:rsid w:val="00B2139A"/>
    <w:rsid w:val="00B236C1"/>
    <w:rsid w:val="00B351E9"/>
    <w:rsid w:val="00B4564D"/>
    <w:rsid w:val="00B47475"/>
    <w:rsid w:val="00B63BCA"/>
    <w:rsid w:val="00B63CBE"/>
    <w:rsid w:val="00B66DDF"/>
    <w:rsid w:val="00B81008"/>
    <w:rsid w:val="00B9152F"/>
    <w:rsid w:val="00B93037"/>
    <w:rsid w:val="00B965CA"/>
    <w:rsid w:val="00B9784B"/>
    <w:rsid w:val="00BA21FA"/>
    <w:rsid w:val="00BA226A"/>
    <w:rsid w:val="00BB071B"/>
    <w:rsid w:val="00BB6C6D"/>
    <w:rsid w:val="00BD6D70"/>
    <w:rsid w:val="00BE1FB0"/>
    <w:rsid w:val="00BF05A4"/>
    <w:rsid w:val="00BF08AA"/>
    <w:rsid w:val="00BF148C"/>
    <w:rsid w:val="00BF39C1"/>
    <w:rsid w:val="00BF4DF2"/>
    <w:rsid w:val="00BF5023"/>
    <w:rsid w:val="00C03AC0"/>
    <w:rsid w:val="00C105E1"/>
    <w:rsid w:val="00C1142A"/>
    <w:rsid w:val="00C13909"/>
    <w:rsid w:val="00C20967"/>
    <w:rsid w:val="00C277E9"/>
    <w:rsid w:val="00C278C4"/>
    <w:rsid w:val="00C35292"/>
    <w:rsid w:val="00C36D9A"/>
    <w:rsid w:val="00C407A0"/>
    <w:rsid w:val="00C43981"/>
    <w:rsid w:val="00C46F0C"/>
    <w:rsid w:val="00C47A51"/>
    <w:rsid w:val="00C5079B"/>
    <w:rsid w:val="00C54C23"/>
    <w:rsid w:val="00C55EE5"/>
    <w:rsid w:val="00C604FC"/>
    <w:rsid w:val="00C726C4"/>
    <w:rsid w:val="00CA0958"/>
    <w:rsid w:val="00CC1087"/>
    <w:rsid w:val="00CC4645"/>
    <w:rsid w:val="00CC5ADB"/>
    <w:rsid w:val="00CE6776"/>
    <w:rsid w:val="00CF0F81"/>
    <w:rsid w:val="00CF1141"/>
    <w:rsid w:val="00CF11E0"/>
    <w:rsid w:val="00CF3640"/>
    <w:rsid w:val="00CF4830"/>
    <w:rsid w:val="00D02FE8"/>
    <w:rsid w:val="00D0513C"/>
    <w:rsid w:val="00D10A9E"/>
    <w:rsid w:val="00D1101B"/>
    <w:rsid w:val="00D11136"/>
    <w:rsid w:val="00D16432"/>
    <w:rsid w:val="00D16730"/>
    <w:rsid w:val="00D1735F"/>
    <w:rsid w:val="00D1795D"/>
    <w:rsid w:val="00D20138"/>
    <w:rsid w:val="00D22CDE"/>
    <w:rsid w:val="00D26AE6"/>
    <w:rsid w:val="00D33847"/>
    <w:rsid w:val="00D34A0F"/>
    <w:rsid w:val="00D3626F"/>
    <w:rsid w:val="00D36420"/>
    <w:rsid w:val="00D36ECD"/>
    <w:rsid w:val="00D464C5"/>
    <w:rsid w:val="00D47AC4"/>
    <w:rsid w:val="00D5265E"/>
    <w:rsid w:val="00D6179A"/>
    <w:rsid w:val="00D64923"/>
    <w:rsid w:val="00D7391B"/>
    <w:rsid w:val="00D74B1B"/>
    <w:rsid w:val="00D82C2C"/>
    <w:rsid w:val="00D82DEF"/>
    <w:rsid w:val="00D82EF8"/>
    <w:rsid w:val="00D8351C"/>
    <w:rsid w:val="00D95106"/>
    <w:rsid w:val="00D96B16"/>
    <w:rsid w:val="00DA76B7"/>
    <w:rsid w:val="00DB5AA0"/>
    <w:rsid w:val="00DB63CD"/>
    <w:rsid w:val="00DB6ABF"/>
    <w:rsid w:val="00DD184F"/>
    <w:rsid w:val="00DD55F9"/>
    <w:rsid w:val="00DE1E73"/>
    <w:rsid w:val="00DE7861"/>
    <w:rsid w:val="00DF0CA8"/>
    <w:rsid w:val="00DF2440"/>
    <w:rsid w:val="00DF76F6"/>
    <w:rsid w:val="00DF7C8E"/>
    <w:rsid w:val="00E01152"/>
    <w:rsid w:val="00E1037B"/>
    <w:rsid w:val="00E14862"/>
    <w:rsid w:val="00E17008"/>
    <w:rsid w:val="00E42AC2"/>
    <w:rsid w:val="00E6158A"/>
    <w:rsid w:val="00E67D8A"/>
    <w:rsid w:val="00E70CE5"/>
    <w:rsid w:val="00E821E3"/>
    <w:rsid w:val="00E87369"/>
    <w:rsid w:val="00EA10AD"/>
    <w:rsid w:val="00EB1512"/>
    <w:rsid w:val="00EB5E92"/>
    <w:rsid w:val="00ED4AF7"/>
    <w:rsid w:val="00EE62BC"/>
    <w:rsid w:val="00EF547D"/>
    <w:rsid w:val="00EF73F5"/>
    <w:rsid w:val="00F04327"/>
    <w:rsid w:val="00F146A0"/>
    <w:rsid w:val="00F146AA"/>
    <w:rsid w:val="00F15DDC"/>
    <w:rsid w:val="00F17281"/>
    <w:rsid w:val="00F20E80"/>
    <w:rsid w:val="00F20ECF"/>
    <w:rsid w:val="00F2594C"/>
    <w:rsid w:val="00F27C55"/>
    <w:rsid w:val="00F32B3D"/>
    <w:rsid w:val="00F3462B"/>
    <w:rsid w:val="00F378FC"/>
    <w:rsid w:val="00F416B4"/>
    <w:rsid w:val="00F55884"/>
    <w:rsid w:val="00F676DC"/>
    <w:rsid w:val="00F73AB5"/>
    <w:rsid w:val="00F747A4"/>
    <w:rsid w:val="00F74DB4"/>
    <w:rsid w:val="00F80B38"/>
    <w:rsid w:val="00F81F01"/>
    <w:rsid w:val="00F82832"/>
    <w:rsid w:val="00F86C6F"/>
    <w:rsid w:val="00F9577F"/>
    <w:rsid w:val="00F96C97"/>
    <w:rsid w:val="00FA3AD6"/>
    <w:rsid w:val="00FB1B8D"/>
    <w:rsid w:val="00FB1F3F"/>
    <w:rsid w:val="00FC7759"/>
    <w:rsid w:val="00FD5984"/>
    <w:rsid w:val="00FE3CE4"/>
    <w:rsid w:val="00FF0A15"/>
    <w:rsid w:val="00FF12DE"/>
    <w:rsid w:val="080EDC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D71509B"/>
  <w15:docId w15:val="{CA04E48A-C947-4D64-8B48-F660BF165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semiHidden/>
    <w:rsid w:val="009822E3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9776C"/>
    <w:pPr>
      <w:ind w:left="720"/>
      <w:contextualSpacing/>
    </w:pPr>
  </w:style>
  <w:style w:type="character" w:styleId="Hyperlink">
    <w:name w:val="Hyperlink"/>
    <w:basedOn w:val="Fontepargpadro"/>
    <w:uiPriority w:val="99"/>
    <w:rsid w:val="003D1EE5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rsid w:val="0093757A"/>
    <w:pPr>
      <w:tabs>
        <w:tab w:val="center" w:pos="4252"/>
        <w:tab w:val="right" w:pos="8504"/>
      </w:tabs>
      <w:overflowPunct w:val="0"/>
    </w:pPr>
    <w:rPr>
      <w:color w:val="00000A"/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rsid w:val="0093757A"/>
    <w:rPr>
      <w:color w:val="00000A"/>
      <w:sz w:val="24"/>
      <w:szCs w:val="24"/>
    </w:rPr>
  </w:style>
  <w:style w:type="character" w:styleId="nfase">
    <w:name w:val="Emphasis"/>
    <w:basedOn w:val="Fontepargpadro"/>
    <w:uiPriority w:val="20"/>
    <w:qFormat/>
    <w:rsid w:val="007807DD"/>
    <w:rPr>
      <w:i/>
      <w:iCs/>
    </w:rPr>
  </w:style>
  <w:style w:type="character" w:styleId="Forte">
    <w:name w:val="Strong"/>
    <w:basedOn w:val="Fontepargpadro"/>
    <w:qFormat/>
    <w:rsid w:val="000E31F3"/>
    <w:rPr>
      <w:b/>
      <w:bCs/>
    </w:rPr>
  </w:style>
  <w:style w:type="character" w:customStyle="1" w:styleId="4yxo">
    <w:name w:val="_4yxo"/>
    <w:basedOn w:val="Fontepargpadro"/>
    <w:rsid w:val="00DD55F9"/>
  </w:style>
  <w:style w:type="character" w:customStyle="1" w:styleId="textexposedshow">
    <w:name w:val="text_exposed_show"/>
    <w:basedOn w:val="Fontepargpadro"/>
    <w:rsid w:val="00DD55F9"/>
  </w:style>
  <w:style w:type="character" w:styleId="MenoPendente">
    <w:name w:val="Unresolved Mention"/>
    <w:basedOn w:val="Fontepargpadro"/>
    <w:uiPriority w:val="99"/>
    <w:semiHidden/>
    <w:unhideWhenUsed/>
    <w:rsid w:val="00F416B4"/>
    <w:rPr>
      <w:color w:val="605E5C"/>
      <w:shd w:val="clear" w:color="auto" w:fill="E1DFDD"/>
    </w:rPr>
  </w:style>
  <w:style w:type="table" w:styleId="Tabelacomgrade">
    <w:name w:val="Table Grid"/>
    <w:basedOn w:val="Tabelanormal"/>
    <w:rsid w:val="006E42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odap">
    <w:name w:val="footer"/>
    <w:basedOn w:val="Normal"/>
    <w:link w:val="RodapChar"/>
    <w:uiPriority w:val="99"/>
    <w:rsid w:val="0084727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4727F"/>
  </w:style>
  <w:style w:type="character" w:customStyle="1" w:styleId="pasted-word-bullet-point">
    <w:name w:val="pasted-word-bullet-point"/>
    <w:basedOn w:val="Fontepargpadro"/>
    <w:rsid w:val="00A726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to.guimaraesgarcia@gmail.com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~1\PROJURIS\Controle%20de%20Processos\Documentos%20Padr&#245;es\Cadastro%20Geral\Contrato%20de%20Honor&#225;rios%20Advocat&#237;cios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4B3E2A-7C09-47B7-B2E3-DE6FEC3F8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Contrato de Honorários Advocatícios</Template>
  <TotalTime>1678</TotalTime>
  <Pages>4</Pages>
  <Words>1369</Words>
  <Characters>7393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HONORÁRIOS ADVOCATÍCIOS</vt:lpstr>
    </vt:vector>
  </TitlesOfParts>
  <Company>Sigma Computação</Company>
  <LinksUpToDate>false</LinksUpToDate>
  <CharactersWithSpaces>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HONORÁRIOS ADVOCATÍCIOS</dc:title>
  <dc:creator>AARC</dc:creator>
  <cp:lastModifiedBy>Luiz Guimaraes</cp:lastModifiedBy>
  <cp:revision>54</cp:revision>
  <cp:lastPrinted>2025-12-30T00:34:00Z</cp:lastPrinted>
  <dcterms:created xsi:type="dcterms:W3CDTF">2024-04-25T20:49:00Z</dcterms:created>
  <dcterms:modified xsi:type="dcterms:W3CDTF">2026-05-10T05:54:00Z</dcterms:modified>
</cp:coreProperties>
</file>